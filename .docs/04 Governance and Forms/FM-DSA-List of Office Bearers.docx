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27A84" w:rsidR="0042786A" w:rsidP="005D437C" w:rsidRDefault="0042786A" w14:paraId="62644757" w14:textId="0650B23A">
      <w:pPr>
        <w:spacing w:line="276" w:lineRule="auto"/>
        <w:rPr>
          <w:rFonts w:ascii="Calibri" w:hAnsi="Calibri"/>
          <w:sz w:val="20"/>
          <w:szCs w:val="20"/>
        </w:rPr>
      </w:pPr>
      <w:r w:rsidRPr="53287B4E">
        <w:rPr>
          <w:rFonts w:ascii="Calibri" w:hAnsi="Calibri"/>
          <w:sz w:val="20"/>
          <w:szCs w:val="20"/>
        </w:rPr>
        <w:t>To: Department of Student Affairs</w:t>
      </w:r>
    </w:p>
    <w:p w:rsidRPr="00827A84" w:rsidR="0042786A" w:rsidP="005D437C" w:rsidRDefault="005D437C" w14:paraId="7E181FDB" w14:textId="54F17C9A">
      <w:pPr>
        <w:spacing w:line="276" w:lineRule="auto"/>
        <w:rPr>
          <w:rFonts w:ascii="Calibri" w:hAnsi="Calibri"/>
          <w:sz w:val="20"/>
          <w:szCs w:val="20"/>
        </w:rPr>
      </w:pPr>
      <w:r w:rsidRPr="53287B4E">
        <w:rPr>
          <w:rFonts w:ascii="Calibri" w:hAnsi="Calibri"/>
          <w:sz w:val="20"/>
          <w:szCs w:val="20"/>
        </w:rPr>
        <w:t>N</w:t>
      </w:r>
      <w:r w:rsidRPr="53287B4E" w:rsidR="00827A84">
        <w:rPr>
          <w:rFonts w:ascii="Calibri" w:hAnsi="Calibri"/>
          <w:sz w:val="20"/>
          <w:szCs w:val="20"/>
        </w:rPr>
        <w:t>ame of Society/</w:t>
      </w:r>
      <w:r w:rsidRPr="53287B4E" w:rsidR="0042786A">
        <w:rPr>
          <w:rFonts w:ascii="Calibri" w:hAnsi="Calibri"/>
          <w:sz w:val="20"/>
          <w:szCs w:val="20"/>
        </w:rPr>
        <w:t>Club: _</w:t>
      </w:r>
      <w:r w:rsidRPr="53287B4E" w:rsidR="00B04B13">
        <w:rPr>
          <w:rFonts w:ascii="Calibri" w:hAnsi="Calibri"/>
          <w:sz w:val="20"/>
          <w:szCs w:val="20"/>
          <w:u w:val="single"/>
        </w:rPr>
        <w:t>YOGA CLUB SUNGAI LONG</w:t>
      </w:r>
      <w:r w:rsidRPr="53287B4E" w:rsidR="0042786A">
        <w:rPr>
          <w:rFonts w:ascii="Calibri" w:hAnsi="Calibri"/>
          <w:sz w:val="20"/>
          <w:szCs w:val="20"/>
        </w:rPr>
        <w:t>________________</w:t>
      </w:r>
      <w:r w:rsidRPr="53287B4E" w:rsidR="00D47ADB">
        <w:rPr>
          <w:rFonts w:ascii="Calibri" w:hAnsi="Calibri"/>
          <w:sz w:val="20"/>
          <w:szCs w:val="20"/>
        </w:rPr>
        <w:t>_____________</w:t>
      </w:r>
      <w:r w:rsidRPr="53287B4E" w:rsidR="0042786A">
        <w:rPr>
          <w:rFonts w:ascii="Calibri" w:hAnsi="Calibri"/>
          <w:sz w:val="20"/>
          <w:szCs w:val="20"/>
        </w:rPr>
        <w:t xml:space="preserve">_______ </w:t>
      </w:r>
      <w:r>
        <w:tab/>
      </w:r>
      <w:r w:rsidRPr="53287B4E" w:rsidR="0042786A">
        <w:rPr>
          <w:rFonts w:ascii="Calibri" w:hAnsi="Calibri"/>
          <w:sz w:val="20"/>
          <w:szCs w:val="20"/>
        </w:rPr>
        <w:t>Code No.: ________________</w:t>
      </w:r>
      <w:r w:rsidRPr="53287B4E" w:rsidR="00D47ADB">
        <w:rPr>
          <w:rFonts w:ascii="Calibri" w:hAnsi="Calibri"/>
          <w:sz w:val="20"/>
          <w:szCs w:val="20"/>
        </w:rPr>
        <w:t>_</w:t>
      </w:r>
      <w:r w:rsidRPr="53287B4E" w:rsidR="0042786A">
        <w:rPr>
          <w:rFonts w:ascii="Calibri" w:hAnsi="Calibri"/>
          <w:sz w:val="20"/>
          <w:szCs w:val="20"/>
        </w:rPr>
        <w:t>_        Date: _</w:t>
      </w:r>
      <w:r w:rsidRPr="53287B4E" w:rsidR="00B04B13">
        <w:rPr>
          <w:rFonts w:ascii="Calibri" w:hAnsi="Calibri"/>
          <w:sz w:val="20"/>
          <w:szCs w:val="20"/>
        </w:rPr>
        <w:t>_</w:t>
      </w:r>
      <w:r w:rsidRPr="53287B4E" w:rsidR="00B04B13">
        <w:rPr>
          <w:rFonts w:ascii="Calibri" w:hAnsi="Calibri"/>
          <w:sz w:val="20"/>
          <w:szCs w:val="20"/>
          <w:u w:val="single"/>
        </w:rPr>
        <w:t>7</w:t>
      </w:r>
      <w:r w:rsidRPr="53287B4E" w:rsidR="0042786A">
        <w:rPr>
          <w:rFonts w:ascii="Calibri" w:hAnsi="Calibri"/>
          <w:sz w:val="20"/>
          <w:szCs w:val="20"/>
        </w:rPr>
        <w:t>__/_</w:t>
      </w:r>
      <w:r w:rsidRPr="53287B4E" w:rsidR="00B04B13">
        <w:rPr>
          <w:rFonts w:ascii="Calibri" w:hAnsi="Calibri"/>
          <w:sz w:val="20"/>
          <w:szCs w:val="20"/>
          <w:u w:val="single"/>
        </w:rPr>
        <w:t>AGU</w:t>
      </w:r>
      <w:r w:rsidRPr="53287B4E" w:rsidR="0042786A">
        <w:rPr>
          <w:rFonts w:ascii="Calibri" w:hAnsi="Calibri"/>
          <w:sz w:val="20"/>
          <w:szCs w:val="20"/>
        </w:rPr>
        <w:t>_/</w:t>
      </w:r>
      <w:r w:rsidRPr="53287B4E" w:rsidR="00B04B13">
        <w:rPr>
          <w:rFonts w:ascii="Calibri" w:hAnsi="Calibri"/>
          <w:sz w:val="20"/>
          <w:szCs w:val="20"/>
        </w:rPr>
        <w:t>_</w:t>
      </w:r>
      <w:r w:rsidRPr="53287B4E" w:rsidR="00B04B13">
        <w:rPr>
          <w:rFonts w:ascii="Calibri" w:hAnsi="Calibri"/>
          <w:sz w:val="20"/>
          <w:szCs w:val="20"/>
          <w:u w:val="single"/>
        </w:rPr>
        <w:t>2026</w:t>
      </w:r>
      <w:r w:rsidRPr="53287B4E" w:rsidR="0042786A">
        <w:rPr>
          <w:rFonts w:ascii="Calibri" w:hAnsi="Calibri"/>
          <w:sz w:val="20"/>
          <w:szCs w:val="20"/>
        </w:rPr>
        <w:t>_</w:t>
      </w:r>
    </w:p>
    <w:p w:rsidR="005D437C" w:rsidP="005D437C" w:rsidRDefault="005D437C" w14:paraId="672A6659" w14:textId="77777777">
      <w:pPr>
        <w:spacing w:line="276" w:lineRule="auto"/>
        <w:rPr>
          <w:rFonts w:ascii="Calibri" w:hAnsi="Calibri"/>
          <w:sz w:val="20"/>
          <w:szCs w:val="20"/>
        </w:rPr>
      </w:pPr>
    </w:p>
    <w:p w:rsidRPr="00827A84" w:rsidR="0042786A" w:rsidP="003631DD" w:rsidRDefault="00CA7C9F" w14:paraId="73EDDC84" w14:textId="77777777">
      <w:pPr>
        <w:spacing w:line="276" w:lineRule="auto"/>
        <w:rPr>
          <w:rFonts w:ascii="Calibri" w:hAnsi="Calibri"/>
          <w:sz w:val="20"/>
          <w:szCs w:val="20"/>
        </w:rPr>
      </w:pPr>
      <w:r w:rsidRPr="00827A84">
        <w:rPr>
          <w:rFonts w:ascii="Calibri" w:hAnsi="Calibri"/>
          <w:sz w:val="20"/>
          <w:szCs w:val="20"/>
        </w:rPr>
        <w:t>I have</w:t>
      </w:r>
      <w:r w:rsidRPr="00827A84" w:rsidR="0042786A">
        <w:rPr>
          <w:rFonts w:ascii="Calibri" w:hAnsi="Calibri"/>
          <w:sz w:val="20"/>
          <w:szCs w:val="20"/>
        </w:rPr>
        <w:t xml:space="preserve"> pleasure in submitting a list of our office bearers for the term of office effective from _____/_____/_____ to _____/_____/_____ as required by your department.  They were elected during our Annual General Me</w:t>
      </w:r>
      <w:r w:rsidR="002F4A52">
        <w:rPr>
          <w:rFonts w:ascii="Calibri" w:hAnsi="Calibri"/>
          <w:sz w:val="20"/>
          <w:szCs w:val="20"/>
        </w:rPr>
        <w:t>e</w:t>
      </w:r>
      <w:r w:rsidRPr="00827A84" w:rsidR="0042786A">
        <w:rPr>
          <w:rFonts w:ascii="Calibri" w:hAnsi="Calibri"/>
          <w:sz w:val="20"/>
          <w:szCs w:val="20"/>
        </w:rPr>
        <w:t>ting held on _____/_____/_____</w:t>
      </w:r>
      <w:r w:rsidRPr="00827A84">
        <w:rPr>
          <w:rFonts w:ascii="Calibri" w:hAnsi="Calibri"/>
          <w:sz w:val="20"/>
          <w:szCs w:val="20"/>
        </w:rPr>
        <w:t>.</w:t>
      </w:r>
      <w:r w:rsidR="00D47ADB">
        <w:rPr>
          <w:rFonts w:ascii="Calibri" w:hAnsi="Calibri"/>
          <w:sz w:val="20"/>
          <w:szCs w:val="20"/>
        </w:rPr>
        <w:br/>
      </w:r>
    </w:p>
    <w:tbl>
      <w:tblPr>
        <w:tblW w:w="14198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158"/>
        <w:gridCol w:w="3332"/>
        <w:gridCol w:w="1391"/>
        <w:gridCol w:w="845"/>
        <w:gridCol w:w="677"/>
        <w:gridCol w:w="2846"/>
        <w:gridCol w:w="1613"/>
        <w:gridCol w:w="1336"/>
      </w:tblGrid>
      <w:tr w:rsidRPr="00827A84" w:rsidR="003631DD" w:rsidTr="3FD3FE50" w14:paraId="0ECAD358" w14:textId="77777777">
        <w:trPr>
          <w:trHeight w:val="85"/>
        </w:trPr>
        <w:tc>
          <w:tcPr>
            <w:tcW w:w="2158" w:type="dxa"/>
            <w:tcMar/>
          </w:tcPr>
          <w:p w:rsidRPr="00827A84" w:rsidR="003631DD" w:rsidP="001E52F6" w:rsidRDefault="003631DD" w14:paraId="5474599C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Designation</w:t>
            </w:r>
          </w:p>
        </w:tc>
        <w:tc>
          <w:tcPr>
            <w:tcW w:w="3332" w:type="dxa"/>
            <w:tcMar/>
          </w:tcPr>
          <w:p w:rsidRPr="00827A84" w:rsidR="003631DD" w:rsidP="001E52F6" w:rsidRDefault="003631DD" w14:paraId="0D909AED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w="1391" w:type="dxa"/>
            <w:tcMar/>
          </w:tcPr>
          <w:p w:rsidRPr="00827A84" w:rsidR="003631DD" w:rsidP="001E52F6" w:rsidRDefault="003631DD" w14:paraId="4EC977A5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Student ID.</w:t>
            </w:r>
          </w:p>
        </w:tc>
        <w:tc>
          <w:tcPr>
            <w:tcW w:w="845" w:type="dxa"/>
            <w:tcMar/>
          </w:tcPr>
          <w:p w:rsidRPr="00827A84" w:rsidR="003631DD" w:rsidP="001E52F6" w:rsidRDefault="003631DD" w14:paraId="36E5840A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Course</w:t>
            </w:r>
          </w:p>
        </w:tc>
        <w:tc>
          <w:tcPr>
            <w:tcW w:w="677" w:type="dxa"/>
            <w:tcMar/>
          </w:tcPr>
          <w:p w:rsidRPr="00827A84" w:rsidR="003631DD" w:rsidP="001E52F6" w:rsidRDefault="003631DD" w14:paraId="3C72651D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Year</w:t>
            </w:r>
          </w:p>
        </w:tc>
        <w:tc>
          <w:tcPr>
            <w:tcW w:w="2846" w:type="dxa"/>
            <w:tcMar/>
          </w:tcPr>
          <w:p w:rsidRPr="00827A84" w:rsidR="003631DD" w:rsidP="001E52F6" w:rsidRDefault="003631DD" w14:paraId="6688DE13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Email Address</w:t>
            </w:r>
          </w:p>
        </w:tc>
        <w:tc>
          <w:tcPr>
            <w:tcW w:w="1613" w:type="dxa"/>
            <w:tcMar/>
          </w:tcPr>
          <w:p w:rsidRPr="00827A84" w:rsidR="003631DD" w:rsidP="001E52F6" w:rsidRDefault="003631DD" w14:paraId="2376408D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>Contact No.</w:t>
            </w:r>
          </w:p>
        </w:tc>
        <w:tc>
          <w:tcPr>
            <w:tcW w:w="1336" w:type="dxa"/>
            <w:tcMar/>
          </w:tcPr>
          <w:p w:rsidRPr="00827A84" w:rsidR="003631DD" w:rsidP="001E52F6" w:rsidRDefault="003631DD" w14:paraId="67231C56" w14:textId="77777777">
            <w:pPr>
              <w:pStyle w:val="BodyText"/>
              <w:spacing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827A84">
              <w:rPr>
                <w:rFonts w:ascii="Calibri" w:hAnsi="Calibri"/>
                <w:b/>
                <w:sz w:val="20"/>
              </w:rPr>
              <w:t xml:space="preserve">Signature  </w:t>
            </w:r>
          </w:p>
        </w:tc>
      </w:tr>
      <w:tr w:rsidRPr="00827A84" w:rsidR="003631DD" w:rsidTr="3FD3FE50" w14:paraId="4CF9897B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060637" w14:paraId="5FC47ECD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Chairperson</w:t>
            </w:r>
          </w:p>
        </w:tc>
        <w:tc>
          <w:tcPr>
            <w:tcW w:w="3332" w:type="dxa"/>
            <w:tcMar/>
          </w:tcPr>
          <w:p w:rsidRPr="00827A84" w:rsidR="003631DD" w:rsidP="001E52F6" w:rsidRDefault="00B04B13" w14:paraId="7BCA7BFD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LIM SAI KEAT</w:t>
            </w:r>
          </w:p>
        </w:tc>
        <w:tc>
          <w:tcPr>
            <w:tcW w:w="1391" w:type="dxa"/>
            <w:tcMar/>
          </w:tcPr>
          <w:p w:rsidRPr="00827A84" w:rsidR="003631DD" w:rsidP="001E52F6" w:rsidRDefault="00B04B13" w14:paraId="42734037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25UEB04365</w:t>
            </w:r>
          </w:p>
        </w:tc>
        <w:tc>
          <w:tcPr>
            <w:tcW w:w="845" w:type="dxa"/>
            <w:tcMar/>
          </w:tcPr>
          <w:p w:rsidRPr="00827A84" w:rsidR="003631DD" w:rsidP="001E52F6" w:rsidRDefault="00B04B13" w14:paraId="5F384487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</w:t>
            </w:r>
          </w:p>
        </w:tc>
        <w:tc>
          <w:tcPr>
            <w:tcW w:w="677" w:type="dxa"/>
            <w:tcMar/>
          </w:tcPr>
          <w:p w:rsidRPr="00827A84" w:rsidR="003631DD" w:rsidP="001E52F6" w:rsidRDefault="00B04B13" w14:paraId="3CEC692A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Y1S3</w:t>
            </w:r>
          </w:p>
        </w:tc>
        <w:tc>
          <w:tcPr>
            <w:tcW w:w="2846" w:type="dxa"/>
            <w:tcMar/>
          </w:tcPr>
          <w:p w:rsidRPr="00827A84" w:rsidR="003631DD" w:rsidP="001E52F6" w:rsidRDefault="00B04B13" w14:paraId="704E3DA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Susie.limsk@1utar.my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B04B13" w14:paraId="0DBD355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+60183927135</w:t>
            </w:r>
          </w:p>
        </w:tc>
        <w:tc>
          <w:tcPr>
            <w:tcW w:w="1336" w:type="dxa"/>
            <w:tcMar/>
          </w:tcPr>
          <w:p w:rsidRPr="00827A84" w:rsidR="003631DD" w:rsidP="129B23AC" w:rsidRDefault="3AE5DCC5" w14:paraId="0A37501D" w14:textId="2A9D86F4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C31CE73" wp14:editId="35A0F839">
                  <wp:extent cx="552450" cy="328484"/>
                  <wp:effectExtent l="0" t="0" r="0" b="0"/>
                  <wp:docPr id="2829620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62092" name="Picture 2829620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32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27A84" w:rsidR="003631DD" w:rsidTr="3FD3FE50" w14:paraId="5D704162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0BB839CD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 xml:space="preserve">Vice </w:t>
            </w:r>
            <w:r w:rsidR="00060637">
              <w:rPr>
                <w:rFonts w:ascii="Calibri" w:hAnsi="Calibri"/>
                <w:sz w:val="20"/>
              </w:rPr>
              <w:t>Chairperson</w:t>
            </w:r>
          </w:p>
        </w:tc>
        <w:tc>
          <w:tcPr>
            <w:tcW w:w="3332" w:type="dxa"/>
            <w:tcMar/>
          </w:tcPr>
          <w:p w:rsidRPr="00827A84" w:rsidR="003631DD" w:rsidP="001E52F6" w:rsidRDefault="003631DD" w14:paraId="5DAB6C7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91" w:type="dxa"/>
            <w:tcMar/>
          </w:tcPr>
          <w:p w:rsidRPr="00827A84" w:rsidR="003631DD" w:rsidP="001E52F6" w:rsidRDefault="003631DD" w14:paraId="02EB378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845" w:type="dxa"/>
            <w:tcMar/>
          </w:tcPr>
          <w:p w:rsidRPr="00827A84" w:rsidR="003631DD" w:rsidP="001E52F6" w:rsidRDefault="003631DD" w14:paraId="6A05A809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677" w:type="dxa"/>
            <w:tcMar/>
          </w:tcPr>
          <w:p w:rsidRPr="00827A84" w:rsidR="003631DD" w:rsidP="001E52F6" w:rsidRDefault="003631DD" w14:paraId="5A39BBE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3631DD" w:rsidP="001E52F6" w:rsidRDefault="003631DD" w14:paraId="41C8F396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613" w:type="dxa"/>
            <w:tcMar/>
          </w:tcPr>
          <w:p w:rsidRPr="00827A84" w:rsidR="003631DD" w:rsidP="001E52F6" w:rsidRDefault="003631DD" w14:paraId="72A3D3EC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36" w:type="dxa"/>
            <w:tcMar/>
          </w:tcPr>
          <w:p w:rsidRPr="00827A84" w:rsidR="003631DD" w:rsidP="001E52F6" w:rsidRDefault="003631DD" w14:paraId="0D0B940D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</w:tr>
      <w:tr w:rsidRPr="00827A84" w:rsidR="003631DD" w:rsidTr="3FD3FE50" w14:paraId="69FCDEF2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1E60742D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Secretary</w:t>
            </w:r>
          </w:p>
        </w:tc>
        <w:tc>
          <w:tcPr>
            <w:tcW w:w="3332" w:type="dxa"/>
            <w:tcMar/>
          </w:tcPr>
          <w:p w:rsidRPr="00827A84" w:rsidR="003631DD" w:rsidP="15DC75BE" w:rsidRDefault="4BE6D7C0" w14:paraId="0DC1D2A7" w14:textId="6CC87635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15DC75BE">
              <w:rPr>
                <w:rFonts w:ascii="Calibri" w:hAnsi="Calibri"/>
                <w:sz w:val="20"/>
              </w:rPr>
              <w:t>BONG XIAO THUN</w:t>
            </w:r>
            <w:r w:rsidRPr="15DC75BE" w:rsidR="2BB92B59">
              <w:rPr>
                <w:rFonts w:ascii="Calibri" w:hAnsi="Calibri"/>
                <w:sz w:val="20"/>
              </w:rPr>
              <w:t>G</w:t>
            </w:r>
          </w:p>
        </w:tc>
        <w:tc>
          <w:tcPr>
            <w:tcW w:w="1391" w:type="dxa"/>
            <w:tcMar/>
          </w:tcPr>
          <w:p w:rsidRPr="00827A84" w:rsidR="003631DD" w:rsidP="001E52F6" w:rsidRDefault="76D5C59A" w14:paraId="0E27B00A" w14:textId="43F8996F">
            <w:pPr>
              <w:pStyle w:val="BodyText"/>
              <w:spacing w:line="240" w:lineRule="auto"/>
              <w:jc w:val="both"/>
            </w:pPr>
            <w:r w:rsidRPr="7F4A107B">
              <w:rPr>
                <w:rFonts w:ascii="Calibri" w:hAnsi="Calibri"/>
                <w:sz w:val="20"/>
              </w:rPr>
              <w:t>26UEB01640</w:t>
            </w:r>
          </w:p>
        </w:tc>
        <w:tc>
          <w:tcPr>
            <w:tcW w:w="845" w:type="dxa"/>
            <w:tcMar/>
          </w:tcPr>
          <w:p w:rsidRPr="00827A84" w:rsidR="003631DD" w:rsidP="001E52F6" w:rsidRDefault="00B04B13" w14:paraId="1004D900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</w:t>
            </w:r>
          </w:p>
        </w:tc>
        <w:tc>
          <w:tcPr>
            <w:tcW w:w="677" w:type="dxa"/>
            <w:tcMar/>
          </w:tcPr>
          <w:p w:rsidRPr="00827A84" w:rsidR="003631DD" w:rsidP="001E52F6" w:rsidRDefault="00B04B13" w14:paraId="6ADE1BB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Y1S1</w:t>
            </w:r>
          </w:p>
        </w:tc>
        <w:tc>
          <w:tcPr>
            <w:tcW w:w="2846" w:type="dxa"/>
            <w:tcMar/>
          </w:tcPr>
          <w:p w:rsidRPr="00827A84" w:rsidR="003631DD" w:rsidP="001E52F6" w:rsidRDefault="00191827" w14:paraId="20914C7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bongxiaothung@1utar.my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4F76B88C" w14:paraId="60061E4C" w14:textId="46E2B3D1">
            <w:pPr>
              <w:pStyle w:val="BodyText"/>
              <w:spacing w:line="240" w:lineRule="auto"/>
              <w:jc w:val="both"/>
            </w:pPr>
            <w:r w:rsidRPr="15DC75BE">
              <w:rPr>
                <w:rFonts w:ascii="Calibri" w:hAnsi="Calibri"/>
                <w:sz w:val="20"/>
              </w:rPr>
              <w:t>01129993353</w:t>
            </w:r>
          </w:p>
        </w:tc>
        <w:tc>
          <w:tcPr>
            <w:tcW w:w="1336" w:type="dxa"/>
            <w:tcMar/>
          </w:tcPr>
          <w:p w:rsidRPr="00827A84" w:rsidR="003631DD" w:rsidP="15DC75BE" w:rsidRDefault="003631DD" w14:paraId="44EAFD9C" w14:textId="30354BC0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36192B" wp14:editId="49903827">
                      <wp:extent cx="487680" cy="280670"/>
                      <wp:effectExtent l="57150" t="57150" r="7620" b="62230"/>
                      <wp:docPr id="5736797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680" cy="280670"/>
                                <a:chOff x="0" y="0"/>
                                <a:chExt cx="1089660" cy="627118"/>
                              </a:xfrm>
                            </wpg:grpSpPr>
                            <w14:contentPart bwMode="auto" r:id="rId8">
                              <w14:nvContentPartPr>
                                <w14:cNvPr id="988731290" name="Ink 988731290"/>
                                <w14:cNvContentPartPr/>
                              </w14:nvContentPartPr>
                              <w14:xfrm>
                                <a:off x="0" y="0"/>
                                <a:ext cx="1081508" cy="627118"/>
                              </w14:xfrm>
                            </w14:contentPart>
                            <w14:contentPart bwMode="auto" r:id="rId9">
                              <w14:nvContentPartPr>
                                <w14:cNvPr id="1172837813" name="Ink 1172837813"/>
                                <w14:cNvContentPartPr/>
                              </w14:nvContentPartPr>
                              <w14:xfrm>
                                <a:off x="1089660" y="297312"/>
                                <a:ext cx="0" cy="0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14="http://schemas.microsoft.com/office/drawing/2010/main" xmlns:wp14="http://schemas.microsoft.com/office/word/2010/wordml" xmlns:a="http://schemas.openxmlformats.org/drawingml/2006/main" xmlns:arto="http://schemas.microsoft.com/office/word/2006/arto"/>
              </mc:AlternateContent>
            </w:r>
          </w:p>
        </w:tc>
      </w:tr>
      <w:tr w:rsidRPr="00827A84" w:rsidR="003631DD" w:rsidTr="3FD3FE50" w14:paraId="1A7E8B60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2F4A52" w14:paraId="79F0C83C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Assistant </w:t>
            </w:r>
            <w:r w:rsidRPr="00827A84" w:rsidR="003631DD">
              <w:rPr>
                <w:rFonts w:ascii="Calibri" w:hAnsi="Calibri"/>
                <w:sz w:val="20"/>
              </w:rPr>
              <w:t>Secretary</w:t>
            </w:r>
          </w:p>
        </w:tc>
        <w:tc>
          <w:tcPr>
            <w:tcW w:w="3332" w:type="dxa"/>
            <w:tcMar/>
          </w:tcPr>
          <w:p w:rsidRPr="00827A84" w:rsidR="003631DD" w:rsidP="001E52F6" w:rsidRDefault="00191827" w14:paraId="007821A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LIM WEI QI</w:t>
            </w:r>
          </w:p>
        </w:tc>
        <w:tc>
          <w:tcPr>
            <w:tcW w:w="1391" w:type="dxa"/>
            <w:tcMar/>
          </w:tcPr>
          <w:p w:rsidRPr="00827A84" w:rsidR="003631DD" w:rsidP="001E52F6" w:rsidRDefault="00191827" w14:paraId="6B0D8853" w14:textId="751E0814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25</w:t>
            </w:r>
            <w:r>
              <w:rPr>
                <w:rFonts w:ascii="Calibri" w:hAnsi="Calibri"/>
                <w:sz w:val="20"/>
              </w:rPr>
              <w:t>U</w:t>
            </w:r>
            <w:r w:rsidR="00444167">
              <w:rPr>
                <w:rFonts w:ascii="Calibri" w:hAnsi="Calibri"/>
                <w:sz w:val="20"/>
              </w:rPr>
              <w:t>KB01853</w:t>
            </w:r>
          </w:p>
        </w:tc>
        <w:tc>
          <w:tcPr>
            <w:tcW w:w="845" w:type="dxa"/>
            <w:tcMar/>
          </w:tcPr>
          <w:p w:rsidRPr="00827A84" w:rsidR="003631DD" w:rsidP="001E52F6" w:rsidRDefault="00B04B13" w14:paraId="167E2C06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FT</w:t>
            </w:r>
          </w:p>
        </w:tc>
        <w:tc>
          <w:tcPr>
            <w:tcW w:w="677" w:type="dxa"/>
            <w:tcMar/>
          </w:tcPr>
          <w:p w:rsidRPr="00827A84" w:rsidR="003631DD" w:rsidP="001E52F6" w:rsidRDefault="00B04B13" w14:paraId="426D29E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Y1S1</w:t>
            </w:r>
          </w:p>
        </w:tc>
        <w:tc>
          <w:tcPr>
            <w:tcW w:w="2846" w:type="dxa"/>
            <w:tcMar/>
          </w:tcPr>
          <w:p w:rsidRPr="00827A84" w:rsidR="003631DD" w:rsidP="001E52F6" w:rsidRDefault="00191827" w14:paraId="157C94C4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weiqi07@1utar.my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444167" w14:paraId="4B94D5A5" w14:textId="1928166B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0102209866</w:t>
            </w:r>
          </w:p>
        </w:tc>
        <w:tc>
          <w:tcPr>
            <w:tcW w:w="1336" w:type="dxa"/>
            <w:tcMar/>
          </w:tcPr>
          <w:p w:rsidRPr="00827A84" w:rsidR="003631DD" w:rsidP="001E52F6" w:rsidRDefault="07D480CC" w14:paraId="3DEEC669" w14:textId="75175C13">
            <w:pPr>
              <w:pStyle w:val="BodyText"/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4EB3148A" wp14:editId="303BF6F9">
                  <wp:extent cx="677740" cy="476250"/>
                  <wp:effectExtent l="0" t="0" r="0" b="0"/>
                  <wp:docPr id="10991557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55765" name="Picture 109915576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4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27A84" w:rsidR="003631DD" w:rsidTr="3FD3FE50" w14:paraId="095D8BAA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4F970762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Treasurer</w:t>
            </w:r>
          </w:p>
        </w:tc>
        <w:tc>
          <w:tcPr>
            <w:tcW w:w="3332" w:type="dxa"/>
            <w:tcMar/>
          </w:tcPr>
          <w:p w:rsidRPr="00827A84" w:rsidR="003631DD" w:rsidP="001E52F6" w:rsidRDefault="00170EEC" w14:paraId="046BB23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TARVEEN KAUR A/P JURA SINGH</w:t>
            </w:r>
          </w:p>
        </w:tc>
        <w:tc>
          <w:tcPr>
            <w:tcW w:w="1391" w:type="dxa"/>
            <w:tcMar/>
          </w:tcPr>
          <w:p w:rsidRPr="00827A84" w:rsidR="003631DD" w:rsidP="001E52F6" w:rsidRDefault="00170EEC" w14:paraId="298D4422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24UMB05678</w:t>
            </w:r>
          </w:p>
        </w:tc>
        <w:tc>
          <w:tcPr>
            <w:tcW w:w="845" w:type="dxa"/>
            <w:tcMar/>
          </w:tcPr>
          <w:p w:rsidRPr="00827A84" w:rsidR="003631DD" w:rsidP="001E52F6" w:rsidRDefault="00170EEC" w14:paraId="712C546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NS</w:t>
            </w:r>
          </w:p>
        </w:tc>
        <w:tc>
          <w:tcPr>
            <w:tcW w:w="677" w:type="dxa"/>
            <w:tcMar/>
          </w:tcPr>
          <w:p w:rsidRPr="00827A84" w:rsidR="003631DD" w:rsidP="001E52F6" w:rsidRDefault="003631DD" w14:paraId="3656B9A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3631DD" w:rsidP="489A5BEE" w:rsidRDefault="309368F7" w14:paraId="05EB36B3" w14:textId="26CC76C4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489A5BEE">
              <w:rPr>
                <w:rFonts w:ascii="Calibri" w:hAnsi="Calibri"/>
                <w:sz w:val="20"/>
              </w:rPr>
              <w:t xml:space="preserve"> </w:t>
            </w:r>
            <w:r w:rsidR="00CB6FD1">
              <w:rPr>
                <w:rFonts w:ascii="Calibri" w:hAnsi="Calibri"/>
                <w:sz w:val="20"/>
              </w:rPr>
              <w:t>tarveen01@1utar.my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0A7549" w14:paraId="45FB0818" w14:textId="3B894D06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0A7549">
              <w:rPr>
                <w:rFonts w:ascii="Calibri" w:hAnsi="Calibri"/>
                <w:sz w:val="20"/>
              </w:rPr>
              <w:t>01123378072</w:t>
            </w:r>
          </w:p>
        </w:tc>
        <w:tc>
          <w:tcPr>
            <w:tcW w:w="1336" w:type="dxa"/>
            <w:tcMar/>
          </w:tcPr>
          <w:p w:rsidRPr="00827A84" w:rsidR="003631DD" w:rsidP="001E52F6" w:rsidRDefault="008A0C05" w14:paraId="049F31CB" w14:textId="440C9D8D">
            <w:pPr>
              <w:pStyle w:val="BodyText"/>
              <w:spacing w:line="240" w:lineRule="auto"/>
              <w:jc w:val="both"/>
            </w:pPr>
            <w:r w:rsidR="2FA5461A">
              <w:drawing>
                <wp:inline wp14:editId="08102D95" wp14:anchorId="2B915DE0">
                  <wp:extent cx="704850" cy="676275"/>
                  <wp:effectExtent l="0" t="0" r="0" b="0"/>
                  <wp:docPr id="1256134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56134558" name="Picture 1256134558"/>
                          <pic:cNvPicPr/>
                        </pic:nvPicPr>
                        <pic:blipFill>
                          <a:blip xmlns:r="http://schemas.openxmlformats.org/officeDocument/2006/relationships" r:embed="rId3804954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27A84" w:rsidR="003631DD" w:rsidTr="3FD3FE50" w14:paraId="65BEEB32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2F4A52" w14:paraId="4BFBAABE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Assistant </w:t>
            </w:r>
            <w:r w:rsidRPr="00827A84" w:rsidR="003631DD">
              <w:rPr>
                <w:rFonts w:ascii="Calibri" w:hAnsi="Calibri"/>
                <w:sz w:val="20"/>
              </w:rPr>
              <w:t>Treasurer</w:t>
            </w:r>
          </w:p>
        </w:tc>
        <w:tc>
          <w:tcPr>
            <w:tcW w:w="3332" w:type="dxa"/>
            <w:tcMar/>
          </w:tcPr>
          <w:p w:rsidRPr="00827A84" w:rsidR="003631DD" w:rsidP="001E52F6" w:rsidRDefault="003631DD" w14:paraId="53128261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91" w:type="dxa"/>
            <w:tcMar/>
          </w:tcPr>
          <w:p w:rsidRPr="00827A84" w:rsidR="003631DD" w:rsidP="001E52F6" w:rsidRDefault="003631DD" w14:paraId="62486C0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845" w:type="dxa"/>
            <w:tcMar/>
          </w:tcPr>
          <w:p w:rsidRPr="00827A84" w:rsidR="003631DD" w:rsidP="001E52F6" w:rsidRDefault="003631DD" w14:paraId="4101652C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677" w:type="dxa"/>
            <w:tcMar/>
          </w:tcPr>
          <w:p w:rsidRPr="00827A84" w:rsidR="003631DD" w:rsidP="001E52F6" w:rsidRDefault="003631DD" w14:paraId="4B99056E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3631DD" w:rsidP="001E52F6" w:rsidRDefault="003631DD" w14:paraId="1299C43A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613" w:type="dxa"/>
            <w:tcMar/>
          </w:tcPr>
          <w:p w:rsidRPr="00827A84" w:rsidR="003631DD" w:rsidP="001E52F6" w:rsidRDefault="003631DD" w14:paraId="4DDBEF00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36" w:type="dxa"/>
            <w:tcMar/>
          </w:tcPr>
          <w:p w:rsidRPr="00827A84" w:rsidR="003631DD" w:rsidP="001E52F6" w:rsidRDefault="003631DD" w14:paraId="3461D779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</w:tr>
      <w:tr w:rsidRPr="00827A84" w:rsidR="003631DD" w:rsidTr="3FD3FE50" w14:paraId="042D62C7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17602541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Committee Member</w:t>
            </w:r>
          </w:p>
        </w:tc>
        <w:tc>
          <w:tcPr>
            <w:tcW w:w="3332" w:type="dxa"/>
            <w:tcMar/>
          </w:tcPr>
          <w:p w:rsidRPr="00827A84" w:rsidR="003631DD" w:rsidP="001E52F6" w:rsidRDefault="00B04B13" w14:paraId="2402CA42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B04B13">
              <w:rPr>
                <w:rFonts w:ascii="Calibri" w:hAnsi="Calibri"/>
                <w:sz w:val="20"/>
              </w:rPr>
              <w:t>Iviana Chong Shu Ping</w:t>
            </w:r>
          </w:p>
        </w:tc>
        <w:tc>
          <w:tcPr>
            <w:tcW w:w="1391" w:type="dxa"/>
            <w:tcMar/>
          </w:tcPr>
          <w:p w:rsidRPr="00827A84" w:rsidR="003631DD" w:rsidP="001E52F6" w:rsidRDefault="00B04B13" w14:paraId="5F02C1B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B04B13">
              <w:rPr>
                <w:rFonts w:ascii="Calibri" w:hAnsi="Calibri"/>
                <w:sz w:val="20"/>
              </w:rPr>
              <w:t>24UMB02969</w:t>
            </w:r>
          </w:p>
        </w:tc>
        <w:tc>
          <w:tcPr>
            <w:tcW w:w="845" w:type="dxa"/>
            <w:tcMar/>
          </w:tcPr>
          <w:p w:rsidRPr="00827A84" w:rsidR="003631DD" w:rsidP="001E52F6" w:rsidRDefault="00B04B13" w14:paraId="79690D3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PS</w:t>
            </w:r>
          </w:p>
        </w:tc>
        <w:tc>
          <w:tcPr>
            <w:tcW w:w="677" w:type="dxa"/>
            <w:tcMar/>
          </w:tcPr>
          <w:p w:rsidRPr="00827A84" w:rsidR="003631DD" w:rsidP="001E52F6" w:rsidRDefault="00B04B13" w14:paraId="4B6F8A2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B04B13">
              <w:rPr>
                <w:rFonts w:ascii="Calibri" w:hAnsi="Calibri"/>
                <w:sz w:val="20"/>
              </w:rPr>
              <w:t>Y2S1</w:t>
            </w:r>
          </w:p>
        </w:tc>
        <w:tc>
          <w:tcPr>
            <w:tcW w:w="2846" w:type="dxa"/>
            <w:tcMar/>
          </w:tcPr>
          <w:p w:rsidRPr="00827A84" w:rsidR="003631DD" w:rsidP="001E52F6" w:rsidRDefault="00B04B13" w14:paraId="76DB450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B04B13">
              <w:rPr>
                <w:rFonts w:ascii="Calibri" w:hAnsi="Calibri"/>
                <w:sz w:val="20"/>
              </w:rPr>
              <w:t>ivianachong060612@1utar.my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B04B13" w14:paraId="59B4B42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 </w:t>
            </w:r>
            <w:r w:rsidRPr="00B04B13">
              <w:rPr>
                <w:rFonts w:ascii="Calibri" w:hAnsi="Calibri"/>
                <w:sz w:val="20"/>
              </w:rPr>
              <w:t>017-9985463</w:t>
            </w:r>
          </w:p>
        </w:tc>
        <w:tc>
          <w:tcPr>
            <w:tcW w:w="1336" w:type="dxa"/>
            <w:tcMar/>
          </w:tcPr>
          <w:p w:rsidRPr="00827A84" w:rsidR="003631DD" w:rsidP="001E52F6" w:rsidRDefault="00CC7493" w14:paraId="3CF2D8B6" w14:textId="5236F1B9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noProof/>
                <w:sz w:val="20"/>
              </w:rPr>
              <w:drawing>
                <wp:anchor distT="0" distB="0" distL="114300" distR="114300" simplePos="0" relativeHeight="251658242" behindDoc="0" locked="0" layoutInCell="1" allowOverlap="1" wp14:anchorId="20E43601" wp14:editId="010DCBB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173355</wp:posOffset>
                  </wp:positionV>
                  <wp:extent cx="711200" cy="636905"/>
                  <wp:effectExtent l="0" t="0" r="0" b="0"/>
                  <wp:wrapTopAndBottom/>
                  <wp:docPr id="135794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47017" name="Picture 135794701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Pr="00827A84" w:rsidR="003631DD" w:rsidTr="3FD3FE50" w14:paraId="0D5ADBC9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5676FF33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Committee Member</w:t>
            </w:r>
          </w:p>
        </w:tc>
        <w:tc>
          <w:tcPr>
            <w:tcW w:w="3332" w:type="dxa"/>
            <w:tcMar/>
          </w:tcPr>
          <w:p w:rsidRPr="00827A84" w:rsidR="003631DD" w:rsidP="001E52F6" w:rsidRDefault="00170EEC" w14:paraId="0F518178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Justin Loo Jun Han</w:t>
            </w:r>
          </w:p>
        </w:tc>
        <w:tc>
          <w:tcPr>
            <w:tcW w:w="1391" w:type="dxa"/>
            <w:tcMar/>
          </w:tcPr>
          <w:p w:rsidRPr="00827A84" w:rsidR="003631DD" w:rsidP="001E52F6" w:rsidRDefault="00170EEC" w14:paraId="42D92A3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24</w:t>
            </w:r>
            <w:r>
              <w:rPr>
                <w:rFonts w:ascii="Calibri" w:hAnsi="Calibri"/>
                <w:sz w:val="20"/>
              </w:rPr>
              <w:t>UEB</w:t>
            </w:r>
            <w:r w:rsidRPr="00170EEC">
              <w:rPr>
                <w:rFonts w:ascii="Calibri" w:hAnsi="Calibri"/>
                <w:sz w:val="20"/>
              </w:rPr>
              <w:t>00529</w:t>
            </w:r>
          </w:p>
        </w:tc>
        <w:tc>
          <w:tcPr>
            <w:tcW w:w="845" w:type="dxa"/>
            <w:tcMar/>
          </w:tcPr>
          <w:p w:rsidRPr="00827A84" w:rsidR="003631DD" w:rsidP="001E52F6" w:rsidRDefault="00170EEC" w14:paraId="11DAD4C2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</w:t>
            </w:r>
          </w:p>
        </w:tc>
        <w:tc>
          <w:tcPr>
            <w:tcW w:w="677" w:type="dxa"/>
            <w:tcMar/>
          </w:tcPr>
          <w:p w:rsidRPr="00827A84" w:rsidR="003631DD" w:rsidP="001E52F6" w:rsidRDefault="12AD3A93" w14:paraId="0FB78278" w14:textId="1F7F5638">
            <w:pPr>
              <w:pStyle w:val="BodyText"/>
              <w:spacing w:line="240" w:lineRule="auto"/>
              <w:jc w:val="both"/>
            </w:pPr>
            <w:r w:rsidRPr="489A5BEE">
              <w:rPr>
                <w:rFonts w:ascii="Calibri" w:hAnsi="Calibri"/>
                <w:sz w:val="20"/>
              </w:rPr>
              <w:t>Y1S2</w:t>
            </w:r>
          </w:p>
        </w:tc>
        <w:tc>
          <w:tcPr>
            <w:tcW w:w="2846" w:type="dxa"/>
            <w:tcMar/>
          </w:tcPr>
          <w:p w:rsidRPr="00827A84" w:rsidR="003631DD" w:rsidP="001E52F6" w:rsidRDefault="12AD3A93" w14:paraId="1FC39945" w14:textId="0FE8DDBA">
            <w:pPr>
              <w:pStyle w:val="BodyText"/>
              <w:spacing w:line="240" w:lineRule="auto"/>
              <w:jc w:val="both"/>
            </w:pPr>
            <w:r w:rsidRPr="489A5BEE">
              <w:rPr>
                <w:rFonts w:ascii="Calibri" w:hAnsi="Calibri"/>
                <w:sz w:val="20"/>
              </w:rPr>
              <w:t>pandora@1utar.my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12AD3A93" w14:paraId="0562CB0E" w14:textId="070A4B86">
            <w:pPr>
              <w:pStyle w:val="BodyText"/>
              <w:spacing w:line="240" w:lineRule="auto"/>
              <w:jc w:val="both"/>
            </w:pPr>
            <w:r w:rsidRPr="489A5BEE">
              <w:rPr>
                <w:rFonts w:ascii="Calibri" w:hAnsi="Calibri"/>
                <w:sz w:val="20"/>
              </w:rPr>
              <w:t>012-7102078</w:t>
            </w:r>
          </w:p>
        </w:tc>
        <w:tc>
          <w:tcPr>
            <w:tcW w:w="1336" w:type="dxa"/>
            <w:tcMar/>
          </w:tcPr>
          <w:p w:rsidRPr="00827A84" w:rsidR="003631DD" w:rsidP="001E52F6" w:rsidRDefault="12AD3A93" w14:paraId="34CE0A41" w14:textId="60793441">
            <w:pPr>
              <w:pStyle w:val="BodyText"/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4956E41" wp14:editId="08655778">
                  <wp:extent cx="491490" cy="411789"/>
                  <wp:effectExtent l="0" t="0" r="0" b="0"/>
                  <wp:docPr id="6593270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327055" name="Picture 65932705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" cy="411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27A84" w:rsidR="003631DD" w:rsidTr="3FD3FE50" w14:paraId="297699CE" w14:textId="77777777">
        <w:trPr>
          <w:trHeight w:val="436"/>
        </w:trPr>
        <w:tc>
          <w:tcPr>
            <w:tcW w:w="2158" w:type="dxa"/>
            <w:tcMar/>
          </w:tcPr>
          <w:p w:rsidRPr="00827A84" w:rsidR="003631DD" w:rsidRDefault="003631DD" w14:paraId="025ACF2A" w14:textId="77777777">
            <w:pPr>
              <w:rPr>
                <w:rFonts w:ascii="Calibri" w:hAnsi="Calibri"/>
                <w:sz w:val="20"/>
                <w:szCs w:val="20"/>
              </w:rPr>
            </w:pPr>
            <w:r w:rsidRPr="00827A84">
              <w:rPr>
                <w:rFonts w:ascii="Calibri" w:hAnsi="Calibri"/>
                <w:sz w:val="20"/>
                <w:szCs w:val="20"/>
              </w:rPr>
              <w:t>Committee Member</w:t>
            </w:r>
          </w:p>
        </w:tc>
        <w:tc>
          <w:tcPr>
            <w:tcW w:w="3332" w:type="dxa"/>
            <w:tcMar/>
          </w:tcPr>
          <w:p w:rsidRPr="00827A84" w:rsidR="003631DD" w:rsidP="001E52F6" w:rsidRDefault="00191827" w14:paraId="1418D084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POH KAI XIN</w:t>
            </w:r>
          </w:p>
        </w:tc>
        <w:tc>
          <w:tcPr>
            <w:tcW w:w="1391" w:type="dxa"/>
            <w:tcMar/>
          </w:tcPr>
          <w:p w:rsidRPr="00827A84" w:rsidR="003631DD" w:rsidP="001E52F6" w:rsidRDefault="00191827" w14:paraId="59908DD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25</w:t>
            </w:r>
            <w:r>
              <w:rPr>
                <w:rFonts w:ascii="Calibri" w:hAnsi="Calibri"/>
                <w:sz w:val="20"/>
              </w:rPr>
              <w:t>UMB</w:t>
            </w:r>
            <w:r w:rsidRPr="00191827">
              <w:rPr>
                <w:rFonts w:ascii="Calibri" w:hAnsi="Calibri"/>
                <w:sz w:val="20"/>
              </w:rPr>
              <w:t>01415</w:t>
            </w:r>
          </w:p>
        </w:tc>
        <w:tc>
          <w:tcPr>
            <w:tcW w:w="845" w:type="dxa"/>
            <w:tcMar/>
          </w:tcPr>
          <w:p w:rsidRPr="00827A84" w:rsidR="003631DD" w:rsidP="001E52F6" w:rsidRDefault="00191827" w14:paraId="5F6EC117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</w:t>
            </w:r>
            <w:r w:rsidR="00170EEC"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677" w:type="dxa"/>
            <w:tcMar/>
          </w:tcPr>
          <w:p w:rsidRPr="00827A84" w:rsidR="003631DD" w:rsidP="001E52F6" w:rsidRDefault="002014B8" w14:paraId="62EBF3C5" w14:textId="2377DBCA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Y2S1</w:t>
            </w:r>
          </w:p>
        </w:tc>
        <w:tc>
          <w:tcPr>
            <w:tcW w:w="2846" w:type="dxa"/>
            <w:tcMar/>
          </w:tcPr>
          <w:p w:rsidRPr="00827A84" w:rsidR="003631DD" w:rsidP="001E52F6" w:rsidRDefault="00191827" w14:paraId="2F1187E9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pohkaixin0317@1utar.my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2014B8" w14:paraId="6D98A12B" w14:textId="531B064B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014-9818350</w:t>
            </w:r>
          </w:p>
        </w:tc>
        <w:tc>
          <w:tcPr>
            <w:tcW w:w="1336" w:type="dxa"/>
            <w:tcMar/>
          </w:tcPr>
          <w:p w:rsidRPr="00827A84" w:rsidR="003631DD" w:rsidP="001E52F6" w:rsidRDefault="00444E0A" w14:paraId="2946DB82" w14:textId="6C933F8F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316E488D" wp14:editId="04B568A2">
                      <wp:simplePos x="0" y="0"/>
                      <wp:positionH relativeFrom="column">
                        <wp:posOffset>409430</wp:posOffset>
                      </wp:positionH>
                      <wp:positionV relativeFrom="paragraph">
                        <wp:posOffset>81275</wp:posOffset>
                      </wp:positionV>
                      <wp:extent cx="12960" cy="6840"/>
                      <wp:effectExtent l="38100" t="38100" r="38100" b="44450"/>
                      <wp:wrapNone/>
                      <wp:docPr id="429372734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" cy="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30D9468">
                    <v:shapetype id="_x0000_t75" coordsize="21600,21600" filled="f" stroked="f" o:spt="75" o:preferrelative="t" path="m@4@5l@4@11@9@11@9@5xe" w14:anchorId="69E3B3CB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2" style="position:absolute;margin-left:31.4pt;margin-top:5.55pt;width:2.65pt;height:2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">
                      <v:imagedata o:title="" r:id="rId14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32730193" wp14:editId="32C73DA6">
                      <wp:simplePos x="0" y="0"/>
                      <wp:positionH relativeFrom="column">
                        <wp:posOffset>69590</wp:posOffset>
                      </wp:positionH>
                      <wp:positionV relativeFrom="paragraph">
                        <wp:posOffset>63635</wp:posOffset>
                      </wp:positionV>
                      <wp:extent cx="405360" cy="137520"/>
                      <wp:effectExtent l="38100" t="38100" r="0" b="40640"/>
                      <wp:wrapNone/>
                      <wp:docPr id="820322268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5360" cy="13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 w14:anchorId="5D7B390A">
                    <v:shape id="Ink 1" style="position:absolute;margin-left:4.7pt;margin-top:4.2pt;width:33.6pt;height:12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" w14:anchorId="535632C6">
                      <v:imagedata o:title="" r:id="rId16"/>
                    </v:shape>
                  </w:pict>
                </mc:Fallback>
              </mc:AlternateContent>
            </w:r>
          </w:p>
        </w:tc>
      </w:tr>
      <w:tr w:rsidRPr="00827A84" w:rsidR="003631DD" w:rsidTr="3FD3FE50" w14:paraId="4961AFEA" w14:textId="77777777">
        <w:trPr>
          <w:trHeight w:val="436"/>
        </w:trPr>
        <w:tc>
          <w:tcPr>
            <w:tcW w:w="2158" w:type="dxa"/>
            <w:tcMar/>
          </w:tcPr>
          <w:p w:rsidRPr="00827A84" w:rsidR="003631DD" w:rsidRDefault="003631DD" w14:paraId="460B6B2C" w14:textId="77777777">
            <w:pPr>
              <w:rPr>
                <w:rFonts w:ascii="Calibri" w:hAnsi="Calibri"/>
                <w:sz w:val="20"/>
                <w:szCs w:val="20"/>
              </w:rPr>
            </w:pPr>
            <w:r w:rsidRPr="00827A84">
              <w:rPr>
                <w:rFonts w:ascii="Calibri" w:hAnsi="Calibri"/>
                <w:sz w:val="20"/>
                <w:szCs w:val="20"/>
              </w:rPr>
              <w:t>Committee Member</w:t>
            </w:r>
          </w:p>
        </w:tc>
        <w:tc>
          <w:tcPr>
            <w:tcW w:w="3332" w:type="dxa"/>
            <w:tcMar/>
          </w:tcPr>
          <w:p w:rsidRPr="00827A84" w:rsidR="003631DD" w:rsidP="001E52F6" w:rsidRDefault="02BDAAAC" w14:paraId="5997CC1D" w14:textId="7B779953">
            <w:pPr>
              <w:pStyle w:val="BodyText"/>
              <w:spacing w:line="240" w:lineRule="auto"/>
              <w:jc w:val="both"/>
            </w:pPr>
            <w:r w:rsidRPr="4B194F65">
              <w:rPr>
                <w:rFonts w:ascii="Calibri" w:hAnsi="Calibri"/>
                <w:sz w:val="20"/>
              </w:rPr>
              <w:t>Tan Xin Le</w:t>
            </w:r>
          </w:p>
        </w:tc>
        <w:tc>
          <w:tcPr>
            <w:tcW w:w="1391" w:type="dxa"/>
            <w:tcMar/>
          </w:tcPr>
          <w:p w:rsidRPr="00827A84" w:rsidR="003631DD" w:rsidP="4B194F65" w:rsidRDefault="00136DE7" w14:paraId="110FFD37" w14:textId="4ADF0C2A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22UKB06042</w:t>
            </w:r>
          </w:p>
        </w:tc>
        <w:tc>
          <w:tcPr>
            <w:tcW w:w="845" w:type="dxa"/>
            <w:tcMar/>
          </w:tcPr>
          <w:p w:rsidRPr="00827A84" w:rsidR="003631DD" w:rsidP="001E52F6" w:rsidRDefault="002B42C0" w14:paraId="6B699379" w14:textId="2102551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AT</w:t>
            </w:r>
          </w:p>
        </w:tc>
        <w:tc>
          <w:tcPr>
            <w:tcW w:w="677" w:type="dxa"/>
            <w:tcMar/>
          </w:tcPr>
          <w:p w:rsidRPr="00827A84" w:rsidR="003631DD" w:rsidP="001E52F6" w:rsidRDefault="002B42C0" w14:paraId="3FE9F23F" w14:textId="55A0E28D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Y3S3</w:t>
            </w:r>
          </w:p>
        </w:tc>
        <w:tc>
          <w:tcPr>
            <w:tcW w:w="2846" w:type="dxa"/>
            <w:tcMar/>
          </w:tcPr>
          <w:p w:rsidRPr="00827A84" w:rsidR="003631DD" w:rsidP="001E52F6" w:rsidRDefault="004A506E" w14:paraId="1F72F646" w14:textId="1B7E1D3A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xinletan@1utar.my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4A506E" w14:paraId="08CE6F91" w14:textId="30749F28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012-3022723</w:t>
            </w:r>
          </w:p>
        </w:tc>
        <w:tc>
          <w:tcPr>
            <w:tcW w:w="1336" w:type="dxa"/>
            <w:tcMar/>
          </w:tcPr>
          <w:p w:rsidRPr="00827A84" w:rsidR="003631DD" w:rsidP="001E52F6" w:rsidRDefault="004A2A4F" w14:paraId="61CDCEAD" w14:textId="67FA344D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4D2E733B" wp14:editId="1D5CA07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77190" cy="376555"/>
                  <wp:effectExtent l="0" t="0" r="3810" b="4445"/>
                  <wp:wrapTopAndBottom/>
                  <wp:docPr id="1263336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36727" name="Picture 126333672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827A84" w:rsidR="003631DD" w:rsidTr="3FD3FE50" w14:paraId="2BB4A498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372DE8A4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Committee Member</w:t>
            </w:r>
          </w:p>
        </w:tc>
        <w:tc>
          <w:tcPr>
            <w:tcW w:w="3332" w:type="dxa"/>
            <w:tcMar/>
          </w:tcPr>
          <w:p w:rsidRPr="00827A84" w:rsidR="003631DD" w:rsidP="001E52F6" w:rsidRDefault="003631DD" w14:paraId="6BB9E25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91" w:type="dxa"/>
            <w:tcMar/>
          </w:tcPr>
          <w:p w:rsidRPr="00827A84" w:rsidR="003631DD" w:rsidP="001E52F6" w:rsidRDefault="003631DD" w14:paraId="23DE523C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845" w:type="dxa"/>
            <w:tcMar/>
          </w:tcPr>
          <w:p w:rsidRPr="00827A84" w:rsidR="003631DD" w:rsidP="001E52F6" w:rsidRDefault="003631DD" w14:paraId="52E5622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677" w:type="dxa"/>
            <w:tcMar/>
          </w:tcPr>
          <w:p w:rsidRPr="00827A84" w:rsidR="003631DD" w:rsidP="001E52F6" w:rsidRDefault="003631DD" w14:paraId="07547A01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3631DD" w:rsidP="001E52F6" w:rsidRDefault="003631DD" w14:paraId="5043CB0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613" w:type="dxa"/>
            <w:tcMar/>
          </w:tcPr>
          <w:p w:rsidRPr="00827A84" w:rsidR="003631DD" w:rsidP="001E52F6" w:rsidRDefault="003631DD" w14:paraId="07459315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1336" w:type="dxa"/>
            <w:tcMar/>
          </w:tcPr>
          <w:p w:rsidRPr="00827A84" w:rsidR="003631DD" w:rsidP="001E52F6" w:rsidRDefault="003631DD" w14:paraId="6537F28F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</w:tr>
      <w:tr w:rsidRPr="00827A84" w:rsidR="00191827" w:rsidTr="3FD3FE50" w14:paraId="5448DD2B" w14:textId="77777777">
        <w:trPr>
          <w:trHeight w:val="555"/>
        </w:trPr>
        <w:tc>
          <w:tcPr>
            <w:tcW w:w="2158" w:type="dxa"/>
            <w:tcMar/>
          </w:tcPr>
          <w:p w:rsidRPr="00827A84" w:rsidR="00191827" w:rsidP="00191827" w:rsidRDefault="00191827" w14:paraId="1192EC81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Auditor</w:t>
            </w:r>
          </w:p>
        </w:tc>
        <w:tc>
          <w:tcPr>
            <w:tcW w:w="3332" w:type="dxa"/>
            <w:tcMar/>
          </w:tcPr>
          <w:p w:rsidRPr="00827A84" w:rsidR="00191827" w:rsidP="00191827" w:rsidRDefault="00191827" w14:paraId="7612F64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Vivian Tang Yen Ai</w:t>
            </w:r>
          </w:p>
        </w:tc>
        <w:tc>
          <w:tcPr>
            <w:tcW w:w="1391" w:type="dxa"/>
            <w:tcMar/>
          </w:tcPr>
          <w:p w:rsidRPr="00827A84" w:rsidR="00191827" w:rsidP="00191827" w:rsidRDefault="5C251925" w14:paraId="6E2FB4BC" w14:textId="6204999C">
            <w:pPr>
              <w:pStyle w:val="BodyText"/>
              <w:spacing w:line="240" w:lineRule="auto"/>
              <w:jc w:val="both"/>
            </w:pPr>
            <w:r w:rsidRPr="15DC75BE">
              <w:rPr>
                <w:rFonts w:ascii="Calibri" w:hAnsi="Calibri"/>
                <w:sz w:val="20"/>
              </w:rPr>
              <w:t>21UKB04664</w:t>
            </w:r>
          </w:p>
        </w:tc>
        <w:tc>
          <w:tcPr>
            <w:tcW w:w="845" w:type="dxa"/>
            <w:tcMar/>
          </w:tcPr>
          <w:p w:rsidRPr="00827A84" w:rsidR="00191827" w:rsidP="00191827" w:rsidRDefault="00191827" w14:paraId="4B6DB0DD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</w:t>
            </w:r>
            <w:r w:rsidR="00170EEC"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677" w:type="dxa"/>
            <w:tcMar/>
          </w:tcPr>
          <w:p w:rsidRPr="00827A84" w:rsidR="00191827" w:rsidP="00191827" w:rsidRDefault="00191827" w14:paraId="6DFB9E20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191827" w:rsidP="00191827" w:rsidRDefault="00191827" w14:paraId="2B25CD88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91827">
              <w:rPr>
                <w:rFonts w:ascii="Calibri" w:hAnsi="Calibri"/>
                <w:sz w:val="20"/>
              </w:rPr>
              <w:t>vivian.tang233@1utar.my</w:t>
            </w:r>
          </w:p>
        </w:tc>
        <w:tc>
          <w:tcPr>
            <w:tcW w:w="1613" w:type="dxa"/>
            <w:tcMar/>
          </w:tcPr>
          <w:p w:rsidRPr="00827A84" w:rsidR="00191827" w:rsidP="00191827" w:rsidRDefault="00191827" w14:paraId="5D02AB2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</w:t>
            </w:r>
            <w:r w:rsidRPr="00191827">
              <w:rPr>
                <w:rFonts w:ascii="Calibri" w:hAnsi="Calibri"/>
                <w:sz w:val="20"/>
              </w:rPr>
              <w:t>163013777</w:t>
            </w:r>
          </w:p>
        </w:tc>
        <w:tc>
          <w:tcPr>
            <w:tcW w:w="1336" w:type="dxa"/>
            <w:tcMar/>
          </w:tcPr>
          <w:p w:rsidRPr="00827A84" w:rsidR="00191827" w:rsidP="00191827" w:rsidRDefault="497D3AC5" w14:paraId="70DF9E56" w14:textId="25FB5486">
            <w:pPr>
              <w:pStyle w:val="BodyText"/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7CF68A2" wp14:editId="407D2511">
                  <wp:extent cx="542925" cy="447546"/>
                  <wp:effectExtent l="0" t="0" r="0" b="0"/>
                  <wp:docPr id="6429975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97500" name="Picture 64299750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47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27A84" w:rsidR="003631DD" w:rsidTr="3FD3FE50" w14:paraId="16F1BA72" w14:textId="77777777">
        <w:trPr>
          <w:trHeight w:val="436"/>
        </w:trPr>
        <w:tc>
          <w:tcPr>
            <w:tcW w:w="2158" w:type="dxa"/>
            <w:tcMar/>
          </w:tcPr>
          <w:p w:rsidRPr="00827A84" w:rsidR="003631DD" w:rsidP="0042786A" w:rsidRDefault="003631DD" w14:paraId="7BEB507C" w14:textId="77777777">
            <w:pPr>
              <w:pStyle w:val="BodyText"/>
              <w:spacing w:line="240" w:lineRule="auto"/>
              <w:rPr>
                <w:rFonts w:ascii="Calibri" w:hAnsi="Calibri"/>
                <w:sz w:val="20"/>
              </w:rPr>
            </w:pPr>
            <w:r w:rsidRPr="00827A84">
              <w:rPr>
                <w:rFonts w:ascii="Calibri" w:hAnsi="Calibri"/>
                <w:sz w:val="20"/>
              </w:rPr>
              <w:t>Auditor</w:t>
            </w:r>
          </w:p>
        </w:tc>
        <w:tc>
          <w:tcPr>
            <w:tcW w:w="3332" w:type="dxa"/>
            <w:tcMar/>
          </w:tcPr>
          <w:p w:rsidRPr="00827A84" w:rsidR="003631DD" w:rsidP="001E52F6" w:rsidRDefault="00170EEC" w14:paraId="422A780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PONG EN NI</w:t>
            </w:r>
          </w:p>
        </w:tc>
        <w:tc>
          <w:tcPr>
            <w:tcW w:w="1391" w:type="dxa"/>
            <w:tcMar/>
          </w:tcPr>
          <w:p w:rsidRPr="00827A84" w:rsidR="003631DD" w:rsidP="001E52F6" w:rsidRDefault="00170EEC" w14:paraId="17EFA103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22UEB07210</w:t>
            </w:r>
          </w:p>
        </w:tc>
        <w:tc>
          <w:tcPr>
            <w:tcW w:w="845" w:type="dxa"/>
            <w:tcMar/>
          </w:tcPr>
          <w:p w:rsidRPr="00827A84" w:rsidR="003631DD" w:rsidP="001E52F6" w:rsidRDefault="00170EEC" w14:paraId="67D7C34B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QS</w:t>
            </w:r>
          </w:p>
        </w:tc>
        <w:tc>
          <w:tcPr>
            <w:tcW w:w="677" w:type="dxa"/>
            <w:tcMar/>
          </w:tcPr>
          <w:p w:rsidRPr="00827A84" w:rsidR="003631DD" w:rsidP="001E52F6" w:rsidRDefault="003631DD" w14:paraId="44E871BC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</w:p>
        </w:tc>
        <w:tc>
          <w:tcPr>
            <w:tcW w:w="2846" w:type="dxa"/>
            <w:tcMar/>
          </w:tcPr>
          <w:p w:rsidRPr="00827A84" w:rsidR="003631DD" w:rsidP="001E52F6" w:rsidRDefault="00170EEC" w14:paraId="4E275AD9" w14:textId="77777777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 w:rsidRPr="00170EEC">
              <w:rPr>
                <w:rFonts w:ascii="Calibri" w:hAnsi="Calibri"/>
                <w:sz w:val="20"/>
              </w:rPr>
              <w:t>anny1216@1utar.my</w:t>
            </w:r>
          </w:p>
        </w:tc>
        <w:tc>
          <w:tcPr>
            <w:tcW w:w="1613" w:type="dxa"/>
            <w:tcMar/>
          </w:tcPr>
          <w:p w:rsidRPr="00827A84" w:rsidR="003631DD" w:rsidP="001E52F6" w:rsidRDefault="006221B3" w14:paraId="144A5D23" w14:textId="77092C4E">
            <w:pPr>
              <w:pStyle w:val="BodyText"/>
              <w:spacing w:line="240" w:lineRule="auto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01137596228</w:t>
            </w:r>
          </w:p>
        </w:tc>
        <w:tc>
          <w:tcPr>
            <w:tcW w:w="1336" w:type="dxa"/>
            <w:tcMar/>
          </w:tcPr>
          <w:p w:rsidRPr="00827A84" w:rsidR="003631DD" w:rsidP="001E52F6" w:rsidRDefault="1FD12F56" w14:paraId="738610EB" w14:textId="3FC78936">
            <w:pPr>
              <w:pStyle w:val="BodyText"/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AEB959E" wp14:editId="55373904">
                  <wp:extent cx="476101" cy="292633"/>
                  <wp:effectExtent l="0" t="0" r="0" b="0"/>
                  <wp:docPr id="865212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212217" name="Picture 86521221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01" cy="2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27A84" w:rsidR="0042786A" w:rsidP="0042786A" w:rsidRDefault="0042786A" w14:paraId="637805D2" w14:textId="77777777">
      <w:pPr>
        <w:rPr>
          <w:rFonts w:ascii="Calibri" w:hAnsi="Calibri"/>
          <w:sz w:val="20"/>
          <w:szCs w:val="20"/>
        </w:rPr>
      </w:pPr>
    </w:p>
    <w:p w:rsidR="003631DD" w:rsidP="0042786A" w:rsidRDefault="003631DD" w14:paraId="463F29E8" w14:textId="77777777">
      <w:pPr>
        <w:rPr>
          <w:rFonts w:ascii="Calibri" w:hAnsi="Calibri"/>
          <w:sz w:val="20"/>
          <w:szCs w:val="20"/>
        </w:rPr>
      </w:pPr>
    </w:p>
    <w:p w:rsidRPr="00827A84" w:rsidR="0042786A" w:rsidP="0042786A" w:rsidRDefault="0042786A" w14:paraId="512AE450" w14:textId="77777777">
      <w:pPr>
        <w:rPr>
          <w:rFonts w:ascii="Calibri" w:hAnsi="Calibri"/>
          <w:sz w:val="20"/>
          <w:szCs w:val="20"/>
        </w:rPr>
      </w:pPr>
      <w:r w:rsidRPr="00827A84">
        <w:rPr>
          <w:rFonts w:ascii="Calibri" w:hAnsi="Calibri"/>
          <w:sz w:val="20"/>
          <w:szCs w:val="20"/>
        </w:rPr>
        <w:t>_______________________________________________</w:t>
      </w:r>
      <w:r w:rsidRPr="00827A84">
        <w:rPr>
          <w:rFonts w:ascii="Calibri" w:hAnsi="Calibri"/>
          <w:sz w:val="20"/>
          <w:szCs w:val="20"/>
        </w:rPr>
        <w:tab/>
      </w:r>
      <w:r w:rsidRPr="00827A84">
        <w:rPr>
          <w:rFonts w:ascii="Calibri" w:hAnsi="Calibri"/>
          <w:sz w:val="20"/>
          <w:szCs w:val="20"/>
        </w:rPr>
        <w:tab/>
      </w:r>
      <w:r w:rsidRPr="00827A84">
        <w:rPr>
          <w:rFonts w:ascii="Calibri" w:hAnsi="Calibri"/>
          <w:sz w:val="20"/>
          <w:szCs w:val="20"/>
        </w:rPr>
        <w:tab/>
      </w:r>
      <w:r w:rsidRPr="00827A84">
        <w:rPr>
          <w:rFonts w:ascii="Calibri" w:hAnsi="Calibri"/>
          <w:sz w:val="20"/>
          <w:szCs w:val="20"/>
        </w:rPr>
        <w:tab/>
      </w:r>
      <w:r w:rsidR="005D437C">
        <w:rPr>
          <w:rFonts w:ascii="Calibri" w:hAnsi="Calibri"/>
          <w:sz w:val="20"/>
          <w:szCs w:val="20"/>
        </w:rPr>
        <w:t xml:space="preserve">  </w:t>
      </w:r>
      <w:r w:rsidR="00926EE7">
        <w:rPr>
          <w:rFonts w:ascii="Calibri" w:hAnsi="Calibri"/>
          <w:sz w:val="20"/>
          <w:szCs w:val="20"/>
        </w:rPr>
        <w:t xml:space="preserve">                          </w:t>
      </w:r>
      <w:r w:rsidR="005D437C">
        <w:rPr>
          <w:rFonts w:ascii="Calibri" w:hAnsi="Calibri"/>
          <w:sz w:val="20"/>
          <w:szCs w:val="20"/>
        </w:rPr>
        <w:t xml:space="preserve"> </w:t>
      </w:r>
      <w:r w:rsidRPr="00827A84">
        <w:rPr>
          <w:rFonts w:ascii="Calibri" w:hAnsi="Calibri"/>
          <w:sz w:val="20"/>
          <w:szCs w:val="20"/>
        </w:rPr>
        <w:t>_________________________________________________</w:t>
      </w:r>
    </w:p>
    <w:p w:rsidRPr="00827A84" w:rsidR="00CA7C9F" w:rsidP="0042786A" w:rsidRDefault="005D437C" w14:paraId="18E08622" w14:textId="77777777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 xml:space="preserve">        Signature 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 xml:space="preserve">                                            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="00926EE7">
        <w:rPr>
          <w:rFonts w:ascii="Calibri" w:hAnsi="Calibri"/>
          <w:sz w:val="20"/>
          <w:szCs w:val="20"/>
        </w:rPr>
        <w:t xml:space="preserve">           </w:t>
      </w:r>
      <w:r w:rsidRPr="00827A84" w:rsidR="00CA7C9F">
        <w:rPr>
          <w:rFonts w:ascii="Calibri" w:hAnsi="Calibri"/>
          <w:sz w:val="20"/>
          <w:szCs w:val="20"/>
        </w:rPr>
        <w:t>Signature</w:t>
      </w:r>
    </w:p>
    <w:p w:rsidR="003631DD" w:rsidP="00925DEA" w:rsidRDefault="003631DD" w14:paraId="3B7B4B86" w14:textId="77777777">
      <w:pPr>
        <w:rPr>
          <w:rFonts w:ascii="Calibri" w:hAnsi="Calibri"/>
          <w:sz w:val="20"/>
          <w:szCs w:val="20"/>
        </w:rPr>
      </w:pPr>
    </w:p>
    <w:p w:rsidRPr="00827A84" w:rsidR="0042786A" w:rsidP="00925DEA" w:rsidRDefault="002F4A52" w14:paraId="085A2F5B" w14:textId="77777777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Name of Advise</w:t>
      </w:r>
      <w:r w:rsidR="005D437C">
        <w:rPr>
          <w:rFonts w:ascii="Calibri" w:hAnsi="Calibri"/>
          <w:sz w:val="20"/>
          <w:szCs w:val="20"/>
        </w:rPr>
        <w:t>r: ________________________________</w:t>
      </w:r>
      <w:r w:rsidRPr="00827A84" w:rsidR="0042786A">
        <w:rPr>
          <w:rFonts w:ascii="Calibri" w:hAnsi="Calibri"/>
          <w:sz w:val="20"/>
          <w:szCs w:val="20"/>
        </w:rPr>
        <w:tab/>
      </w:r>
      <w:r w:rsidRPr="00827A84" w:rsidR="0042786A">
        <w:rPr>
          <w:rFonts w:ascii="Calibri" w:hAnsi="Calibri"/>
          <w:sz w:val="20"/>
          <w:szCs w:val="20"/>
        </w:rPr>
        <w:tab/>
      </w:r>
      <w:r w:rsidRPr="00827A84" w:rsidR="0042786A">
        <w:rPr>
          <w:rFonts w:ascii="Calibri" w:hAnsi="Calibri"/>
          <w:sz w:val="20"/>
          <w:szCs w:val="20"/>
        </w:rPr>
        <w:tab/>
      </w:r>
      <w:r w:rsidRPr="00827A84" w:rsidR="0042786A">
        <w:rPr>
          <w:rFonts w:ascii="Calibri" w:hAnsi="Calibri"/>
          <w:sz w:val="20"/>
          <w:szCs w:val="20"/>
        </w:rPr>
        <w:tab/>
      </w:r>
      <w:r w:rsidR="00926EE7">
        <w:rPr>
          <w:rFonts w:ascii="Calibri" w:hAnsi="Calibri"/>
          <w:sz w:val="20"/>
          <w:szCs w:val="20"/>
        </w:rPr>
        <w:t xml:space="preserve">      </w:t>
      </w:r>
      <w:r w:rsidR="005D437C">
        <w:rPr>
          <w:rFonts w:ascii="Calibri" w:hAnsi="Calibri"/>
          <w:sz w:val="20"/>
          <w:szCs w:val="20"/>
        </w:rPr>
        <w:t xml:space="preserve">Name of </w:t>
      </w:r>
      <w:r w:rsidRPr="00827A84" w:rsidR="0042786A">
        <w:rPr>
          <w:rFonts w:ascii="Calibri" w:hAnsi="Calibri"/>
          <w:sz w:val="20"/>
          <w:szCs w:val="20"/>
        </w:rPr>
        <w:t xml:space="preserve">Honorary </w:t>
      </w:r>
      <w:r w:rsidR="005D437C">
        <w:rPr>
          <w:rFonts w:ascii="Calibri" w:hAnsi="Calibri"/>
          <w:sz w:val="20"/>
          <w:szCs w:val="20"/>
        </w:rPr>
        <w:t>Secretary: ___________________________________</w:t>
      </w:r>
    </w:p>
    <w:sectPr w:rsidRPr="00827A84" w:rsidR="0042786A" w:rsidSect="0042786A">
      <w:headerReference w:type="default" r:id="rId20"/>
      <w:footerReference w:type="default" r:id="rId21"/>
      <w:pgSz w:w="15840" w:h="12240" w:orient="landscape"/>
      <w:pgMar w:top="1260" w:right="907" w:bottom="720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FF3" w:rsidRDefault="00466FF3" w14:paraId="3AE8C6F4" w14:textId="77777777">
      <w:r>
        <w:separator/>
      </w:r>
    </w:p>
  </w:endnote>
  <w:endnote w:type="continuationSeparator" w:id="0">
    <w:p w:rsidR="00466FF3" w:rsidRDefault="00466FF3" w14:paraId="287530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555"/>
      <w:gridCol w:w="4555"/>
      <w:gridCol w:w="4555"/>
    </w:tblGrid>
    <w:tr w:rsidR="71C13FAA" w:rsidTr="71C13FAA" w14:paraId="069FCB74" w14:textId="77777777">
      <w:trPr>
        <w:trHeight w:val="300"/>
      </w:trPr>
      <w:tc>
        <w:tcPr>
          <w:tcW w:w="4555" w:type="dxa"/>
        </w:tcPr>
        <w:p w:rsidR="71C13FAA" w:rsidP="71C13FAA" w:rsidRDefault="71C13FAA" w14:paraId="4748F1B5" w14:textId="7730DA99">
          <w:pPr>
            <w:pStyle w:val="Header"/>
            <w:ind w:left="-115"/>
          </w:pPr>
        </w:p>
      </w:tc>
      <w:tc>
        <w:tcPr>
          <w:tcW w:w="4555" w:type="dxa"/>
        </w:tcPr>
        <w:p w:rsidR="71C13FAA" w:rsidP="71C13FAA" w:rsidRDefault="71C13FAA" w14:paraId="5D62204C" w14:textId="521807D5">
          <w:pPr>
            <w:pStyle w:val="Header"/>
            <w:jc w:val="center"/>
          </w:pPr>
        </w:p>
      </w:tc>
      <w:tc>
        <w:tcPr>
          <w:tcW w:w="4555" w:type="dxa"/>
        </w:tcPr>
        <w:p w:rsidR="71C13FAA" w:rsidP="71C13FAA" w:rsidRDefault="71C13FAA" w14:paraId="390DAE50" w14:textId="44E07DB4">
          <w:pPr>
            <w:pStyle w:val="Header"/>
            <w:ind w:right="-115"/>
            <w:jc w:val="right"/>
          </w:pPr>
        </w:p>
      </w:tc>
    </w:tr>
  </w:tbl>
  <w:p w:rsidR="71C13FAA" w:rsidP="71C13FAA" w:rsidRDefault="71C13FAA" w14:paraId="0D04DAD9" w14:textId="248AF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FF3" w:rsidRDefault="00466FF3" w14:paraId="0F654462" w14:textId="77777777">
      <w:r>
        <w:separator/>
      </w:r>
    </w:p>
  </w:footnote>
  <w:footnote w:type="continuationSeparator" w:id="0">
    <w:p w:rsidR="00466FF3" w:rsidRDefault="00466FF3" w14:paraId="1D84883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9" w:type="pct"/>
      <w:tblInd w:w="-25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5451"/>
      <w:gridCol w:w="1812"/>
      <w:gridCol w:w="2769"/>
      <w:gridCol w:w="3867"/>
    </w:tblGrid>
    <w:tr w:rsidRPr="00827A84" w:rsidR="00571D0A" w:rsidTr="00926EE7" w14:paraId="5745CB8C" w14:textId="77777777">
      <w:tc>
        <w:tcPr>
          <w:tcW w:w="5000" w:type="pct"/>
          <w:gridSpan w:val="4"/>
          <w:vAlign w:val="center"/>
        </w:tcPr>
        <w:p w:rsidRPr="00BC4151" w:rsidR="00BC4151" w:rsidP="00BC4151" w:rsidRDefault="00571D0A" w14:paraId="5DC1B72A" w14:textId="77777777">
          <w:pPr>
            <w:pStyle w:val="Header"/>
            <w:jc w:val="center"/>
            <w:rPr>
              <w:rFonts w:ascii="Calibri" w:hAnsi="Calibri"/>
              <w:b/>
              <w:bCs/>
              <w:sz w:val="20"/>
              <w:szCs w:val="20"/>
            </w:rPr>
          </w:pPr>
          <w:r w:rsidRPr="00827A84">
            <w:rPr>
              <w:rFonts w:ascii="Calibri" w:hAnsi="Calibri"/>
              <w:b/>
              <w:bCs/>
              <w:sz w:val="20"/>
              <w:szCs w:val="20"/>
            </w:rPr>
            <w:t>U</w:t>
          </w:r>
          <w:r w:rsidR="00BC4151">
            <w:rPr>
              <w:rFonts w:ascii="Calibri" w:hAnsi="Calibri"/>
              <w:b/>
              <w:bCs/>
              <w:sz w:val="20"/>
              <w:szCs w:val="20"/>
            </w:rPr>
            <w:t>NIVERSITI TUNKU ABDUL RAHMAN</w:t>
          </w:r>
        </w:p>
      </w:tc>
    </w:tr>
    <w:tr w:rsidRPr="00827A84" w:rsidR="00571D0A" w:rsidTr="00926EE7" w14:paraId="1FED800E" w14:textId="77777777">
      <w:tc>
        <w:tcPr>
          <w:tcW w:w="5000" w:type="pct"/>
          <w:gridSpan w:val="4"/>
          <w:vAlign w:val="center"/>
        </w:tcPr>
        <w:p w:rsidRPr="00827A84" w:rsidR="00571D0A" w:rsidP="007F4FDB" w:rsidRDefault="00571D0A" w14:paraId="5AA59604" w14:textId="77777777">
          <w:pPr>
            <w:pStyle w:val="Header"/>
            <w:rPr>
              <w:rFonts w:ascii="Calibri" w:hAnsi="Calibri" w:cs="Arial"/>
              <w:b/>
              <w:sz w:val="20"/>
              <w:szCs w:val="20"/>
            </w:rPr>
          </w:pPr>
          <w:r w:rsidRPr="00827A84">
            <w:rPr>
              <w:rFonts w:ascii="Calibri" w:hAnsi="Calibri" w:cs="Arial"/>
              <w:sz w:val="20"/>
              <w:szCs w:val="20"/>
            </w:rPr>
            <w:t xml:space="preserve">Form Title :  </w:t>
          </w:r>
          <w:r w:rsidRPr="00827A84" w:rsidR="0042786A">
            <w:rPr>
              <w:rFonts w:ascii="Calibri" w:hAnsi="Calibri" w:cs="Arial"/>
              <w:b/>
              <w:sz w:val="20"/>
              <w:szCs w:val="20"/>
            </w:rPr>
            <w:t>LIST OF OFFICE BEARERS</w:t>
          </w:r>
        </w:p>
      </w:tc>
    </w:tr>
    <w:tr w:rsidRPr="00827A84" w:rsidR="00571D0A" w:rsidTr="00926EE7" w14:paraId="7FE6F651" w14:textId="77777777">
      <w:trPr>
        <w:trHeight w:val="225"/>
      </w:trPr>
      <w:tc>
        <w:tcPr>
          <w:tcW w:w="1961" w:type="pct"/>
          <w:tcBorders>
            <w:bottom w:val="single" w:color="auto" w:sz="4" w:space="0"/>
          </w:tcBorders>
          <w:vAlign w:val="center"/>
        </w:tcPr>
        <w:p w:rsidRPr="00827A84" w:rsidR="00571D0A" w:rsidP="007F4FDB" w:rsidRDefault="00571D0A" w14:paraId="612C010C" w14:textId="77777777">
          <w:pPr>
            <w:pStyle w:val="Header"/>
            <w:rPr>
              <w:rFonts w:ascii="Calibri" w:hAnsi="Calibri" w:cs="Arial"/>
              <w:sz w:val="20"/>
              <w:szCs w:val="20"/>
            </w:rPr>
          </w:pPr>
          <w:r w:rsidRPr="00827A84">
            <w:rPr>
              <w:rFonts w:ascii="Calibri" w:hAnsi="Calibri" w:cs="Arial"/>
              <w:sz w:val="20"/>
              <w:szCs w:val="20"/>
            </w:rPr>
            <w:t xml:space="preserve">Form Number :  </w:t>
          </w:r>
          <w:r w:rsidRPr="00827A84" w:rsidR="00D35C47">
            <w:rPr>
              <w:rFonts w:ascii="Calibri" w:hAnsi="Calibri" w:cs="Arial"/>
              <w:sz w:val="20"/>
              <w:szCs w:val="20"/>
            </w:rPr>
            <w:t>FM-DSA</w:t>
          </w:r>
          <w:r w:rsidRPr="00827A84" w:rsidR="00CA7C9F">
            <w:rPr>
              <w:rFonts w:ascii="Calibri" w:hAnsi="Calibri" w:cs="Arial"/>
              <w:sz w:val="20"/>
              <w:szCs w:val="20"/>
            </w:rPr>
            <w:t>-</w:t>
          </w:r>
          <w:r w:rsidRPr="00827A84" w:rsidR="002F007B">
            <w:rPr>
              <w:rFonts w:ascii="Calibri" w:hAnsi="Calibri" w:cs="Arial"/>
              <w:sz w:val="20"/>
              <w:szCs w:val="20"/>
            </w:rPr>
            <w:t>CSU</w:t>
          </w:r>
          <w:r w:rsidRPr="00827A84" w:rsidR="0017207A">
            <w:rPr>
              <w:rFonts w:ascii="Calibri" w:hAnsi="Calibri" w:cs="Arial"/>
              <w:sz w:val="20"/>
              <w:szCs w:val="20"/>
            </w:rPr>
            <w:t>-</w:t>
          </w:r>
          <w:r w:rsidR="006573B2">
            <w:rPr>
              <w:rFonts w:ascii="Calibri" w:hAnsi="Calibri" w:cs="Arial"/>
              <w:sz w:val="20"/>
              <w:szCs w:val="20"/>
            </w:rPr>
            <w:t>023</w:t>
          </w:r>
        </w:p>
      </w:tc>
      <w:tc>
        <w:tcPr>
          <w:tcW w:w="652" w:type="pct"/>
          <w:vAlign w:val="center"/>
        </w:tcPr>
        <w:p w:rsidRPr="00827A84" w:rsidR="00571D0A" w:rsidP="007F4FDB" w:rsidRDefault="00571D0A" w14:paraId="3D1AAB17" w14:textId="77777777">
          <w:pPr>
            <w:pStyle w:val="Header"/>
            <w:jc w:val="center"/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</w:pPr>
          <w:r w:rsidRPr="00827A84">
            <w:rPr>
              <w:rFonts w:ascii="Calibri" w:hAnsi="Calibri" w:cs="Arial"/>
              <w:sz w:val="20"/>
              <w:szCs w:val="20"/>
            </w:rPr>
            <w:t xml:space="preserve">Rev No: </w:t>
          </w:r>
          <w:r w:rsidR="006573B2">
            <w:rPr>
              <w:rFonts w:ascii="Calibri" w:hAnsi="Calibri" w:cs="Arial"/>
              <w:sz w:val="20"/>
              <w:szCs w:val="20"/>
            </w:rPr>
            <w:t>4</w:t>
          </w:r>
        </w:p>
      </w:tc>
      <w:tc>
        <w:tcPr>
          <w:tcW w:w="996" w:type="pct"/>
          <w:vAlign w:val="center"/>
        </w:tcPr>
        <w:p w:rsidRPr="00827A84" w:rsidR="00571D0A" w:rsidP="00D47ADB" w:rsidRDefault="00571D0A" w14:paraId="212DCB36" w14:textId="77777777">
          <w:pPr>
            <w:pStyle w:val="Header"/>
            <w:jc w:val="center"/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</w:pPr>
          <w:r w:rsidRPr="00827A84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 xml:space="preserve">Effective Date: </w:t>
          </w:r>
          <w:r w:rsidR="00AA4796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>10</w:t>
          </w:r>
          <w:r w:rsidRPr="00827A84" w:rsidR="00CA7C9F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>/</w:t>
          </w:r>
          <w:r w:rsidR="006573B2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>10</w:t>
          </w:r>
          <w:r w:rsidRPr="00827A84" w:rsidR="0042786A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>/</w:t>
          </w:r>
          <w:r w:rsidR="006573B2">
            <w:rPr>
              <w:rStyle w:val="PageNumber"/>
              <w:rFonts w:ascii="Calibri" w:hAnsi="Calibri" w:eastAsia="PMingLiU" w:cs="Arial"/>
              <w:color w:val="000000"/>
              <w:sz w:val="20"/>
              <w:szCs w:val="20"/>
            </w:rPr>
            <w:t>2025</w:t>
          </w:r>
        </w:p>
      </w:tc>
      <w:tc>
        <w:tcPr>
          <w:tcW w:w="1391" w:type="pct"/>
          <w:vAlign w:val="center"/>
        </w:tcPr>
        <w:p w:rsidRPr="00827A84" w:rsidR="00571D0A" w:rsidP="007F4FDB" w:rsidRDefault="00571D0A" w14:paraId="1569CF80" w14:textId="77777777">
          <w:pPr>
            <w:pStyle w:val="Header"/>
            <w:jc w:val="center"/>
            <w:rPr>
              <w:rFonts w:ascii="Calibri" w:hAnsi="Calibri" w:cs="Arial"/>
              <w:sz w:val="20"/>
              <w:szCs w:val="20"/>
            </w:rPr>
          </w:pPr>
          <w:r w:rsidRPr="00827A84">
            <w:rPr>
              <w:rFonts w:ascii="Calibri" w:hAnsi="Calibri" w:cs="Arial"/>
              <w:sz w:val="20"/>
              <w:szCs w:val="20"/>
            </w:rPr>
            <w:t xml:space="preserve">Page No: </w: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begin"/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instrText xml:space="preserve"> PAGE </w:instrTex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separate"/>
          </w:r>
          <w:r w:rsidR="006573B2">
            <w:rPr>
              <w:rStyle w:val="PageNumber"/>
              <w:rFonts w:ascii="Calibri" w:hAnsi="Calibri"/>
              <w:noProof/>
              <w:sz w:val="20"/>
              <w:szCs w:val="20"/>
            </w:rPr>
            <w:t>1</w: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end"/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t xml:space="preserve"> </w:t>
          </w:r>
          <w:r w:rsidRPr="00827A84">
            <w:rPr>
              <w:rFonts w:ascii="Calibri" w:hAnsi="Calibri" w:cs="Arial"/>
              <w:b/>
              <w:sz w:val="20"/>
              <w:szCs w:val="20"/>
            </w:rPr>
            <w:t xml:space="preserve">of </w: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begin"/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instrText xml:space="preserve"> NUMPAGES </w:instrTex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separate"/>
          </w:r>
          <w:r w:rsidR="006573B2">
            <w:rPr>
              <w:rStyle w:val="PageNumber"/>
              <w:rFonts w:ascii="Calibri" w:hAnsi="Calibri"/>
              <w:noProof/>
              <w:sz w:val="20"/>
              <w:szCs w:val="20"/>
            </w:rPr>
            <w:t>1</w:t>
          </w:r>
          <w:r w:rsidRPr="00827A84" w:rsidR="0042786A">
            <w:rPr>
              <w:rStyle w:val="PageNumber"/>
              <w:rFonts w:ascii="Calibri" w:hAnsi="Calibri"/>
              <w:sz w:val="20"/>
              <w:szCs w:val="20"/>
            </w:rPr>
            <w:fldChar w:fldCharType="end"/>
          </w:r>
        </w:p>
      </w:tc>
    </w:tr>
  </w:tbl>
  <w:p w:rsidRPr="00827A84" w:rsidR="002E736E" w:rsidP="00571D0A" w:rsidRDefault="002E736E" w14:paraId="3A0FF5F2" w14:textId="77777777">
    <w:pPr>
      <w:pStyle w:val="Header"/>
      <w:rPr>
        <w:rFonts w:ascii="Calibri" w:hAnsi="Calibri"/>
        <w:sz w:val="20"/>
        <w:szCs w:val="2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1147"/>
    <w:multiLevelType w:val="hybridMultilevel"/>
    <w:tmpl w:val="5318408C"/>
    <w:lvl w:ilvl="0" w:tplc="5DAAA848">
      <w:start w:val="2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eastAsia" w:ascii="SimSun" w:hAnsi="SimSun" w:eastAsia="SimSun" w:cs="Times New Roman"/>
        <w:sz w:val="24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0536F6"/>
    <w:multiLevelType w:val="hybridMultilevel"/>
    <w:tmpl w:val="E7DC84F8"/>
    <w:lvl w:ilvl="0" w:tplc="874AC256">
      <w:start w:val="2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eastAsia" w:ascii="SimSun" w:hAnsi="SimSun" w:eastAsia="SimSun" w:cs="Times New Roman"/>
        <w:sz w:val="24"/>
        <w:lang w:val="en-U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3CD144E"/>
    <w:multiLevelType w:val="hybridMultilevel"/>
    <w:tmpl w:val="C6BA5196"/>
    <w:lvl w:ilvl="0" w:tplc="4872A7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5DAFD22">
      <w:numFmt w:val="none"/>
      <w:lvlText w:val=""/>
      <w:lvlJc w:val="left"/>
      <w:pPr>
        <w:tabs>
          <w:tab w:val="num" w:pos="360"/>
        </w:tabs>
      </w:pPr>
    </w:lvl>
    <w:lvl w:ilvl="2" w:tplc="B2BEB886">
      <w:numFmt w:val="none"/>
      <w:lvlText w:val=""/>
      <w:lvlJc w:val="left"/>
      <w:pPr>
        <w:tabs>
          <w:tab w:val="num" w:pos="360"/>
        </w:tabs>
      </w:pPr>
    </w:lvl>
    <w:lvl w:ilvl="3" w:tplc="988835F0">
      <w:numFmt w:val="none"/>
      <w:lvlText w:val=""/>
      <w:lvlJc w:val="left"/>
      <w:pPr>
        <w:tabs>
          <w:tab w:val="num" w:pos="360"/>
        </w:tabs>
      </w:pPr>
    </w:lvl>
    <w:lvl w:ilvl="4" w:tplc="801AE376">
      <w:numFmt w:val="none"/>
      <w:lvlText w:val=""/>
      <w:lvlJc w:val="left"/>
      <w:pPr>
        <w:tabs>
          <w:tab w:val="num" w:pos="360"/>
        </w:tabs>
      </w:pPr>
    </w:lvl>
    <w:lvl w:ilvl="5" w:tplc="D6C4A4E4">
      <w:numFmt w:val="none"/>
      <w:lvlText w:val=""/>
      <w:lvlJc w:val="left"/>
      <w:pPr>
        <w:tabs>
          <w:tab w:val="num" w:pos="360"/>
        </w:tabs>
      </w:pPr>
    </w:lvl>
    <w:lvl w:ilvl="6" w:tplc="51A8F346">
      <w:numFmt w:val="none"/>
      <w:lvlText w:val=""/>
      <w:lvlJc w:val="left"/>
      <w:pPr>
        <w:tabs>
          <w:tab w:val="num" w:pos="360"/>
        </w:tabs>
      </w:pPr>
    </w:lvl>
    <w:lvl w:ilvl="7" w:tplc="46023E8A">
      <w:numFmt w:val="none"/>
      <w:lvlText w:val=""/>
      <w:lvlJc w:val="left"/>
      <w:pPr>
        <w:tabs>
          <w:tab w:val="num" w:pos="360"/>
        </w:tabs>
      </w:pPr>
    </w:lvl>
    <w:lvl w:ilvl="8" w:tplc="A5A071E2">
      <w:numFmt w:val="none"/>
      <w:lvlText w:val=""/>
      <w:lvlJc w:val="left"/>
      <w:pPr>
        <w:tabs>
          <w:tab w:val="num" w:pos="360"/>
        </w:tabs>
      </w:pPr>
    </w:lvl>
  </w:abstractNum>
  <w:num w:numId="1" w16cid:durableId="1086077326">
    <w:abstractNumId w:val="0"/>
  </w:num>
  <w:num w:numId="2" w16cid:durableId="1138035148">
    <w:abstractNumId w:val="1"/>
  </w:num>
  <w:num w:numId="3" w16cid:durableId="196719528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7E"/>
    <w:rsid w:val="00005ED4"/>
    <w:rsid w:val="00026AEA"/>
    <w:rsid w:val="00027EAB"/>
    <w:rsid w:val="00051696"/>
    <w:rsid w:val="00060637"/>
    <w:rsid w:val="000A7549"/>
    <w:rsid w:val="000C7306"/>
    <w:rsid w:val="00136DE7"/>
    <w:rsid w:val="00170EEC"/>
    <w:rsid w:val="0017207A"/>
    <w:rsid w:val="00191827"/>
    <w:rsid w:val="001A6241"/>
    <w:rsid w:val="001C64ED"/>
    <w:rsid w:val="001D6156"/>
    <w:rsid w:val="001E52F6"/>
    <w:rsid w:val="002014B8"/>
    <w:rsid w:val="002444A0"/>
    <w:rsid w:val="00276A0A"/>
    <w:rsid w:val="002B42C0"/>
    <w:rsid w:val="002E736E"/>
    <w:rsid w:val="002F007B"/>
    <w:rsid w:val="002F4A52"/>
    <w:rsid w:val="002F6756"/>
    <w:rsid w:val="00315BBF"/>
    <w:rsid w:val="00334E60"/>
    <w:rsid w:val="00335EE4"/>
    <w:rsid w:val="00352EF1"/>
    <w:rsid w:val="003631DD"/>
    <w:rsid w:val="0040565F"/>
    <w:rsid w:val="0042363A"/>
    <w:rsid w:val="0042786A"/>
    <w:rsid w:val="00444167"/>
    <w:rsid w:val="00444E0A"/>
    <w:rsid w:val="004507B1"/>
    <w:rsid w:val="00466A70"/>
    <w:rsid w:val="00466FF3"/>
    <w:rsid w:val="00475361"/>
    <w:rsid w:val="004A2A4F"/>
    <w:rsid w:val="004A506E"/>
    <w:rsid w:val="004E45AC"/>
    <w:rsid w:val="00535980"/>
    <w:rsid w:val="00557363"/>
    <w:rsid w:val="0056323F"/>
    <w:rsid w:val="00571D0A"/>
    <w:rsid w:val="005B42AB"/>
    <w:rsid w:val="005D437C"/>
    <w:rsid w:val="005D593A"/>
    <w:rsid w:val="005F4C22"/>
    <w:rsid w:val="005F54EB"/>
    <w:rsid w:val="00604960"/>
    <w:rsid w:val="006221B3"/>
    <w:rsid w:val="006263D6"/>
    <w:rsid w:val="006464CB"/>
    <w:rsid w:val="006573B2"/>
    <w:rsid w:val="006C0926"/>
    <w:rsid w:val="00720648"/>
    <w:rsid w:val="007239B7"/>
    <w:rsid w:val="00745CC5"/>
    <w:rsid w:val="00763584"/>
    <w:rsid w:val="007A37D9"/>
    <w:rsid w:val="007B5208"/>
    <w:rsid w:val="007C540B"/>
    <w:rsid w:val="007F0505"/>
    <w:rsid w:val="007F4FDB"/>
    <w:rsid w:val="008007DF"/>
    <w:rsid w:val="00824D1E"/>
    <w:rsid w:val="00827A84"/>
    <w:rsid w:val="008555DC"/>
    <w:rsid w:val="00880F0B"/>
    <w:rsid w:val="0089397C"/>
    <w:rsid w:val="008A0C05"/>
    <w:rsid w:val="008A5129"/>
    <w:rsid w:val="008D14E1"/>
    <w:rsid w:val="008D3124"/>
    <w:rsid w:val="008D4299"/>
    <w:rsid w:val="00925DEA"/>
    <w:rsid w:val="00926EE7"/>
    <w:rsid w:val="009305EA"/>
    <w:rsid w:val="0093357E"/>
    <w:rsid w:val="009521F6"/>
    <w:rsid w:val="009821C7"/>
    <w:rsid w:val="00990D27"/>
    <w:rsid w:val="009A32CF"/>
    <w:rsid w:val="009A3606"/>
    <w:rsid w:val="00A34AFD"/>
    <w:rsid w:val="00A47C2B"/>
    <w:rsid w:val="00A64D80"/>
    <w:rsid w:val="00AA238E"/>
    <w:rsid w:val="00AA4796"/>
    <w:rsid w:val="00AE6F31"/>
    <w:rsid w:val="00AF7502"/>
    <w:rsid w:val="00B04B13"/>
    <w:rsid w:val="00B66CE4"/>
    <w:rsid w:val="00B71258"/>
    <w:rsid w:val="00BA79FF"/>
    <w:rsid w:val="00BB4D78"/>
    <w:rsid w:val="00BC4151"/>
    <w:rsid w:val="00C164D4"/>
    <w:rsid w:val="00C334C6"/>
    <w:rsid w:val="00C365E5"/>
    <w:rsid w:val="00C40025"/>
    <w:rsid w:val="00C950AE"/>
    <w:rsid w:val="00CA7C9F"/>
    <w:rsid w:val="00CB3B3B"/>
    <w:rsid w:val="00CB6FD1"/>
    <w:rsid w:val="00CC7493"/>
    <w:rsid w:val="00CD6A84"/>
    <w:rsid w:val="00CF1188"/>
    <w:rsid w:val="00D35C47"/>
    <w:rsid w:val="00D433D8"/>
    <w:rsid w:val="00D46F1F"/>
    <w:rsid w:val="00D47ADB"/>
    <w:rsid w:val="00D63840"/>
    <w:rsid w:val="00D63CCD"/>
    <w:rsid w:val="00D63D67"/>
    <w:rsid w:val="00D86622"/>
    <w:rsid w:val="00D91F5A"/>
    <w:rsid w:val="00DC0EF5"/>
    <w:rsid w:val="00DD79C2"/>
    <w:rsid w:val="00DF1556"/>
    <w:rsid w:val="00E65A74"/>
    <w:rsid w:val="00E95F10"/>
    <w:rsid w:val="00F01189"/>
    <w:rsid w:val="00F01443"/>
    <w:rsid w:val="00F1687F"/>
    <w:rsid w:val="00F75EF3"/>
    <w:rsid w:val="00F930DC"/>
    <w:rsid w:val="00FE1882"/>
    <w:rsid w:val="02BDAAAC"/>
    <w:rsid w:val="07D480CC"/>
    <w:rsid w:val="08923AAD"/>
    <w:rsid w:val="0CAD79ED"/>
    <w:rsid w:val="129B23AC"/>
    <w:rsid w:val="12AD3A93"/>
    <w:rsid w:val="13C01E80"/>
    <w:rsid w:val="14F454B6"/>
    <w:rsid w:val="15DC75BE"/>
    <w:rsid w:val="1FD12F56"/>
    <w:rsid w:val="2BB92B59"/>
    <w:rsid w:val="2C816D84"/>
    <w:rsid w:val="2FA5461A"/>
    <w:rsid w:val="309368F7"/>
    <w:rsid w:val="3AE5DCC5"/>
    <w:rsid w:val="3D55241E"/>
    <w:rsid w:val="3FD3FE50"/>
    <w:rsid w:val="414DD534"/>
    <w:rsid w:val="489A5BEE"/>
    <w:rsid w:val="497D3AC5"/>
    <w:rsid w:val="4B194F65"/>
    <w:rsid w:val="4BE6D7C0"/>
    <w:rsid w:val="4F76B88C"/>
    <w:rsid w:val="50948508"/>
    <w:rsid w:val="53287B4E"/>
    <w:rsid w:val="53ACAD06"/>
    <w:rsid w:val="56704605"/>
    <w:rsid w:val="5C251925"/>
    <w:rsid w:val="69301D9E"/>
    <w:rsid w:val="71C13FAA"/>
    <w:rsid w:val="74EED68E"/>
    <w:rsid w:val="76D5C59A"/>
    <w:rsid w:val="7F4A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D7446"/>
  <w15:chartTrackingRefBased/>
  <w15:docId w15:val="{60061DE6-5983-4216-863D-D9E8C4413D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565F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42786A"/>
    <w:pPr>
      <w:keepNext/>
      <w:jc w:val="center"/>
      <w:outlineLvl w:val="0"/>
    </w:pPr>
    <w:rPr>
      <w:rFonts w:eastAsia="Times New Roman"/>
      <w:u w:val="single"/>
      <w:lang w:val="en-AU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4056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56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71D0A"/>
  </w:style>
  <w:style w:type="paragraph" w:styleId="BodyText">
    <w:name w:val="Body Text"/>
    <w:basedOn w:val="Normal"/>
    <w:rsid w:val="0042786A"/>
    <w:pPr>
      <w:spacing w:line="360" w:lineRule="auto"/>
    </w:pPr>
    <w:rPr>
      <w:rFonts w:eastAsia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customXml" Target="ink/ink3.xml" Id="rId13" /><Relationship Type="http://schemas.openxmlformats.org/officeDocument/2006/relationships/image" Target="media/image6.jpg" Id="rId18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image" Target="media/image1.jpg" Id="rId7" /><Relationship Type="http://schemas.openxmlformats.org/officeDocument/2006/relationships/image" Target="media/image4.png" Id="rId12" /><Relationship Type="http://schemas.openxmlformats.org/officeDocument/2006/relationships/image" Target="media/image5.jpeg" Id="rId17" /><Relationship Type="http://schemas.openxmlformats.org/officeDocument/2006/relationships/styles" Target="styles.xml" Id="rId2" /><Relationship Type="http://schemas.openxmlformats.org/officeDocument/2006/relationships/image" Target="media/image20.png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customXml" Target="ink/ink4.xml" Id="rId15" /><Relationship Type="http://schemas.openxmlformats.org/officeDocument/2006/relationships/theme" Target="theme/theme1.xml" Id="rId23" /><Relationship Type="http://schemas.openxmlformats.org/officeDocument/2006/relationships/image" Target="media/image2.jpg" Id="rId10" /><Relationship Type="http://schemas.openxmlformats.org/officeDocument/2006/relationships/image" Target="media/image7.png" Id="rId19" /><Relationship Type="http://schemas.openxmlformats.org/officeDocument/2006/relationships/webSettings" Target="webSettings.xml" Id="rId4" /><Relationship Type="http://schemas.openxmlformats.org/officeDocument/2006/relationships/customXml" Target="ink/ink2.xml" Id="rId9" /><Relationship Type="http://schemas.openxmlformats.org/officeDocument/2006/relationships/image" Target="media/image5.png" Id="rId14" /><Relationship Type="http://schemas.openxmlformats.org/officeDocument/2006/relationships/fontTable" Target="fontTable.xml" Id="rId22" /><Relationship Type="http://schemas.openxmlformats.org/officeDocument/2006/relationships/image" Target="/media/image5.jpg" Id="rId38049549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kcc\Application%20Data\Microsoft\Templates\Form%20Template.dot" TargetMode="Externa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9T07:40:41.6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0 114 16383 0 0,'5'-1'0'0'0,"9"-2"0"0"0,10 0 0 0 0,7-4 0 0 0,4-3 0 0 0,0 0 0 0 0,-5 1 0 0 0,-4 1 0 0 0,-6 1 0 0 0,-5 0 0 0 0,-3 2 0 0 0,-4 2 0 0 0,-1-1 0 0 0,1 1 0 0 0,-2-1 0 0 0,1-2 0 0 0,-1 1 0 0 0,0-1 0 0 0,0 1 0 0 0,0 1 0 0 0,2 1 0 0 0,0 2 0 0 0,-1 2 0 0 0,-3 1 0 0 0,-4 0 0 0 0,-4 0 0 0 0,-2-1 0 0 0,-2 2 0 0 0,-2-1 0 0 0,0 3 0 0 0,0 0 0 0 0,0 0 0 0 0,0 1 0 0 0,-2 0 0 0 0,2-1 0 0 0,0-1 0 0 0,3 2 0 0 0,1 0 0 0 0,2 0 0 0 0,-1 1 0 0 0,-1 4 0 0 0,3 4 0 0 0,0 4 0 0 0,2 6 0 0 0,0 4 0 0 0,1 0 0 0 0,0 0 0 0 0,0 0 0 0 0,0-1 0 0 0,1 0 0 0 0,-1 0 0 0 0,1 0 0 0 0,3 3 0 0 0,2 0 0 0 0,0 0 0 0 0,2-2 0 0 0,2-1 0 0 0,-1-3 0 0 0,-2-2 0 0 0,2-4 0 0 0,-2-4 0 0 0,-3-1 0 0 0,2-3 0 0 0,-1-3 0 0 0,0 0 0 0 0,0-4 0 0 0,2 2 0 0 0,0-1 0 0 0,2 0 0 0 0,-1-1 0 0 0,2-1 0 0 0,-1-2 0 0 0,3-1 0 0 0,-1-4 0 0 0,1-3 0 0 0,-1-6 0 0 0,-1-6 0 0 0,3-4 0 0 0,-3-5 0 0 0,-2-7 0 0 0,-2-7 0 0 0,-3-7 0 0 0,-2-5 0 0 0,-2-2 0 0 0,-4 0 0 0 0,0 3 0 0 0,-3 8 0 0 0,0 8 0 0 0,2 9 0 0 0,2 7 0 0 0,0 6 0 0 0,0 4 0 0 0,2 2 0 0 0,0 1 0 0 0,-1 1 0 0 0,-1 0 0 0 0,0 6 0 0 0,1 5 0 0 0,0 6 0 0 0,3 6 0 0 0,3 7 0 0 0,2 2 0 0 0,3 1 0 0 0,0 0 0 0 0,2-1 0 0 0,-2 0 0 0 0,0 2 0 0 0,-2-1 0 0 0,0 1 0 0 0,1 2 0 0 0,-2-3 0 0 0,0-1 0 0 0,-3-4 0 0 0,2-4 0 0 0,-1-1 0 0 0,-1-2 0 0 0,-1-2 0 0 0,1-1 0 0 0,0-3 0 0 0,0-1 0 0 0,0 0 0 0 0,0 1 0 0 0,-2 0 0 0 0,2 1 0 0 0,-2 0 0 0 0,0-1 0 0 0,0 2 0 0 0,0 0 0 0 0,0 0 0 0 0,0-5 0 0 0,-1-2 0 0 0,1-6 0 0 0,0-2 0 0 0,0-2 0 0 0,0-3 0 0 0,0 0 0 0 0,0 0 0 0 0,0 0 0 0 0,0-1 0 0 0,0 0 0 0 0,0-4 0 0 0,0-3 0 0 0,0 0 0 0 0,0-1 0 0 0,0 1 0 0 0,0 2 0 0 0,0 1 0 0 0,0 1 0 0 0,0-1 0 0 0,0 1 0 0 0,0 1 0 0 0,0 1 0 0 0,0 1 0 0 0,2 1 0 0 0,0 0 0 0 0,1 2 0 0 0,3 3 0 0 0,1 1 0 0 0,1 2 0 0 0,1 2 0 0 0,1 1 0 0 0,0 2 0 0 0,-1 1 0 0 0,-1 1 0 0 0,0 3 0 0 0,0 0 0 0 0,-1 2 0 0 0,0-1 0 0 0,0-1 0 0 0,-1 0 0 0 0,-1 1 0 0 0,-1 1 0 0 0,2 1 0 0 0,-2-1 0 0 0,-1 2 0 0 0,1-1 0 0 0,-1-1 0 0 0,0-1 0 0 0,0-2 0 0 0,0 0 0 0 0,0 1 0 0 0,-2-1 0 0 0,3 0 0 0 0,-2-1 0 0 0,1 1 0 0 0,0 1 0 0 0,2 0 0 0 0,1 3 0 0 0,0 1 0 0 0,0 1 0 0 0,0-2 0 0 0,0-2 0 0 0,-1-2 0 0 0,0-1 0 0 0,2-2 0 0 0,-1-2 0 0 0,1-2 0 0 0,-1-2 0 0 0,2-4 0 0 0,-2-1 0 0 0,-1-3 0 0 0,0 0 0 0 0,-2 0 0 0 0,1-1 0 0 0,-2 1 0 0 0,4-1 0 0 0,-2-1 0 0 0,0 0 0 0 0,-1 1 0 0 0,0 0 0 0 0,0-1 0 0 0,-1-2 0 0 0,0-1 0 0 0,0 0 0 0 0,-2 1 0 0 0,0 0 0 0 0,0 3 0 0 0,0 0 0 0 0,0 1 0 0 0,0 1 0 0 0,-2 1 0 0 0,-2 1 0 0 0,-1 1 0 0 0,-1 1 0 0 0,-1 1 0 0 0,0 0 0 0 0,0 4 0 0 0,2 4 0 0 0,2 3 0 0 0,3 8 0 0 0,2 5 0 0 0,4 4 0 0 0,1 4 0 0 0,2-1 0 0 0,-1-1 0 0 0,0-4 0 0 0,-2-4 0 0 0,-1-2 0 0 0,0-4 0 0 0,-1-2 0 0 0,0-2 0 0 0,-1-2 0 0 0,1 1 0 0 0,-1-2 0 0 0,2 0 0 0 0,0-1 0 0 0,0 0 0 0 0,2-2 0 0 0,1 2 0 0 0,0 0 0 0 0,1 1 0 0 0,0-2 0 0 0,1 0 0 0 0,-2-2 0 0 0,0-5 0 0 0,-2-1 0 0 0,-1-4 0 0 0,0-5 0 0 0,0-3 0 0 0,1-6 0 0 0,-1-2 0 0 0,1-1 0 0 0,-1 0 0 0 0,-1 3 0 0 0,-2 4 0 0 0,0 4 0 0 0,-1 2 0 0 0,-1 2 0 0 0,0 1 0 0 0,-1 2 0 0 0,1-1 0 0 0,0 0 0 0 0,0 0 0 0 0,0 0 0 0 0,0 0 0 0 0,0 0 0 0 0,0 0 0 0 0,0 2 0 0 0,0 5 0 0 0,0 4 0 0 0,0 3 0 0 0,0 5 0 0 0,0 1 0 0 0,0 1 0 0 0,0 1 0 0 0,0 1 0 0 0,0 1 0 0 0,1 1 0 0 0,2-1 0 0 0,-2-1 0 0 0,1 1 0 0 0,-1-2 0 0 0,0-1 0 0 0,-1 0 0 0 0,0 0 0 0 0,0 1 0 0 0,0-2 0 0 0,0 0 0 0 0,0 0 0 0 0,0-6 0 0 0,0-7 0 0 0,0-5 0 0 0,0-5 0 0 0,0-1 0 0 0,0 0 0 0 0,0 1 0 0 0,0 0 0 0 0,0 1 0 0 0,0 1 0 0 0,0 0 0 0 0,0 0 0 0 0,0 1 0 0 0,0 0 0 0 0,0-4 0 0 0,2 0 0 0 0,0-1 0 0 0,0 1 0 0 0,1 3 0 0 0,0 2 0 0 0,2-1 0 0 0,-1 1 0 0 0,1 1 0 0 0,1 3 0 0 0,1 1 0 0 0,2 1 0 0 0,-1 1 0 0 0,2 1 0 0 0,0 0 0 0 0,-1 2 0 0 0,1 2 0 0 0,0 3 0 0 0,-1-1 0 0 0,-1 0 0 0 0,0 1 0 0 0,-1 2 0 0 0,-1-1 0 0 0,-1 2 0 0 0,0-3 0 0 0,-2 1 0 0 0,2-2 0 0 0,-1 0 0 0 0,-2 0 0 0 0,2 1 0 0 0,-1 1 0 0 0,0 1 0 0 0,-1 0 0 0 0,1-1 0 0 0,-1-1 0 0 0,0 1 0 0 0,2-2 0 0 0,-1 0 0 0 0,1-1 0 0 0,2 0 0 0 0,-1-1 0 0 0,1-1 0 0 0,-1 1 0 0 0,1 0 0 0 0,1-2 0 0 0,0 1 0 0 0,0 0 0 0 0,-1 0 0 0 0,1-1 0 0 0,1-1 0 0 0,0 1 0 0 0,2-4 0 0 0,-3-1 0 0 0,1-1 0 0 0,-1-2 0 0 0,0-1 0 0 0,-3 0 0 0 0,1-3 0 0 0,1-3 0 0 0,-2-3 0 0 0,0 1 0 0 0,-1-1 0 0 0,-2 0 0 0 0,0 0 0 0 0,0 2 0 0 0,-1 0 0 0 0,-2 3 0 0 0,-1 0 0 0 0,-1-1 0 0 0,-1 2 0 0 0,-3 0 0 0 0,0 3 0 0 0,-1 0 0 0 0,0 3 0 0 0,-3-2 0 0 0,0 1 0 0 0,-1-1 0 0 0,-1 2 0 0 0,2 1 0 0 0,-1 1 0 0 0,2 2 0 0 0,1 0 0 0 0,0 0 0 0 0,1 1 0 0 0,0 3 0 0 0,2 1 0 0 0,2 0 0 0 0,1 2 0 0 0,0 2 0 0 0,1 2 0 0 0,-1-1 0 0 0,0 0 0 0 0,1 1 0 0 0,1 1 0 0 0,1-1 0 0 0,0 2 0 0 0,3-3 0 0 0,0 1 0 0 0,0 0 0 0 0,1-1 0 0 0,3-1 0 0 0,0 1 0 0 0,2-2 0 0 0,1 0 0 0 0,0-2 0 0 0,1-1 0 0 0,-2-1 0 0 0,0 0 0 0 0,0-2 0 0 0,0-1 0 0 0,0 1 0 0 0,2-2 0 0 0,1 0 0 0 0,1 0 0 0 0,-1 0 0 0 0,0-2 0 0 0,-3-3 0 0 0,-1-3 0 0 0,-4-2 0 0 0,1 1 0 0 0,-1 1 0 0 0,0 0 0 0 0,-2-1 0 0 0,1 0 0 0 0,0 0 0 0 0,0-1 0 0 0,0 1 0 0 0,-2 0 0 0 0,2 0 0 0 0,-2-1 0 0 0,0 0 0 0 0,0 4 0 0 0,0 3 0 0 0,0 6 0 0 0,0 2 0 0 0,-1 5 0 0 0,1 1 0 0 0,2 3 0 0 0,0 1 0 0 0,0 3 0 0 0,0 1 0 0 0,-1 1 0 0 0,-1 0 0 0 0,1-2 0 0 0,-1 1 0 0 0,-1 0 0 0 0,-1-1 0 0 0,-2-2 0 0 0,-2 1 0 0 0,-1 0 0 0 0,1 0 0 0 0,-2-2 0 0 0,-1 2 0 0 0,-1-2 0 0 0,-1-1 0 0 0,0-1 0 0 0,2 0 0 0 0,-4-3 0 0 0,0 2 0 0 0,-5-1 0 0 0,-2 0 0 0 0,-7 1 0 0 0,-9 1 0 0 0,-5 3 0 0 0,-7 0 0 0 0,-2 0 0 0 0,1-3 0 0 0,2-1 0 0 0,2-4 0 0 0,3-2 0 0 0,-1-3 0 0 0,0-1 0 0 0,3-2 0 0 0,1 0 0 0 0,0-4 0 0 0,3-3 0 0 0,2 1 0 0 0,5-3 0 0 0,2-1 0 0 0,2 1 0 0 0,-3-2 0 0 0,-1 1 0 0 0,0 0 0 0 0,-1-1 0 0 0,2 1 0 0 0,3 0 0 0 0,0 1 0 0 0,4 3 0 0 0,5-2 0 0 0,3 2 0 0 0,3-1 0 0 0,2 1 0 0 0,5-1 0 0 0,3-1 0 0 0,5-2 0 0 0,4 2 0 0 0,4-2 0 0 0,0 2 0 0 0,5-1 0 0 0,3-1 0 0 0,2 1 0 0 0,3-3 0 0 0,5-2 0 0 0,5-2 0 0 0,6-3 0 0 0,8-1 0 0 0,7-3 0 0 0,3 1 0 0 0,-1-1 0 0 0,-4 3 0 0 0,-7 3 0 0 0,-6 2 0 0 0,-7 5 0 0 0,-4 2 0 0 0,-4 0 0 0 0,-1 1 0 0 0,0 1 0 0 0,0-2 0 0 0,1-1 0 0 0,3 0 0 0 0,0-1 0 0 0,1 2 0 0 0,-5 0 0 0 0,-3 0 0 0 0,-2 2 0 0 0,-3 1 0 0 0,-3 1 0 0 0,-2 0 0 0 0,-3 1 0 0 0,0 1 0 0 0,-1 1 0 0 0,0 1 0 0 0,0 0 0 0 0,0 0 0 0 0,0 0 0 0 0,0 0 0 0 0,0 0 0 0 0,1 0 0 0 0,-1 0 0 0 0,1 0 0 0 0,-1 0 0 0 0,1-1 0 0 0,0-1 0 0 0,0-1 0 0 0,1 1 0 0 0,-2-1 0 0 0,0 0 0 0 0,0 0 0 0 0,0 2 0 0 0,-2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9T07:40:41.6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6:45:53.408"/>
    </inkml:context>
    <inkml:brush xml:id="br0">
      <inkml:brushProperty name="width" value="0.06" units="cm"/>
      <inkml:brushProperty name="height" value="0.06" units="cm"/>
      <inkml:brushProperty name="color" value="#004F8B"/>
    </inkml:brush>
  </inkml:definitions>
  <inkml:trace contextRef="#ctx0" brushRef="#br0">18 18 7745,'5'0'9830,"3"0"-5115,-7 0-5529,3 0 1,-5 0-1963,-2 0 2776,2 0 0,-15-8 0,1-2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6:45:53.208"/>
    </inkml:context>
    <inkml:brush xml:id="br0">
      <inkml:brushProperty name="width" value="0.06" units="cm"/>
      <inkml:brushProperty name="height" value="0.06" units="cm"/>
      <inkml:brushProperty name="color" value="#004F8B"/>
    </inkml:brush>
  </inkml:definitions>
  <inkml:trace contextRef="#ctx0" brushRef="#br0">362 23 7945,'5'-4'901,"-1"2"587,-4-4-1075,0 0 1,0 2-1,0 4 1,-1 6-78,-2 5 1,-3 3 0,-4 8 0,-2 3-27,1 4 0,0 3 0,0-2 0,0-1-159,0 1 1,1-2-1,1 0 1,1-3-199,3-5 1,1-2 0,4-3-154,0-4 1,1-5 0,3-4-45,4-4 0,3-7 0,6-5 0,1-3 103,1-1 0,0-3 1,-2-3-1,2-1 61,2-2 1,-4 1 0,2 0 0,-4 2 105,1 0 1,-3 6-1,-1 0 55,-3 5 1,-4 9-1,-2 4 31,-2 4 0,-1 11 0,-1 4 0,-1 2 130,-1 4 1,-3 0 0,1 2 0,-1-2-46,0-1 0,4 0 0,-1-4 0,2-3-96,1-1 0,0-5 0,1 0 0,2-4 41,3-4 0,3-2 1,2-2-1,4-2 15,2-3 0,1-7 0,2-4 0,1-3-49,2-3 0,0 3 1,1-3-1,-1 2-116,-2 1 0,0-3 0,-4 1 0,1-2-100,0 1 0,-5 4 0,-2 1 0,-4 2-242,-4 0 1,1 6 0,-2 3 134,-3 2 1,-3-1 0,-5 3 0,-1 1-114,-1 1 0,-4 1 1,-6 0-1,-2 1-129,-3 2 0,-1 1 0,-3 4 0,-1-1 248,0 3 1,-5 1-1,2-1 1,-4 1 161,-2 0 0,-2 5 1,-4-1-1,-3 1 54,-3 2 0,5 0 0,-2-1 0,6 0 194,8-2 0,8 0 0,7-3 1,5-1 170,7-1 1,3-4 0,6-2-69,2 0 0,3-1 0,5-3 0,5 0 107,4 0 1,3 0-1,7-1 1,6-2-15,4-2 0,4-3 0,3-1 1,3-1 19,2-2 1,-2 3 0,-1-3-1,0 3 90,0 3 0,5-2 0,4 3 0,-2 0-177,-3 2 0,-4 2 0,-5 1 1,-2 0-271,-1 0 0,-9 0 0,-2 0 0,-8 0-80,-3 0 1,-3 0 0,-1 0-513,-3 0-132,-6 0 0,-6 0 0,-6 0-67,-2 0 0,-2-2 1,-2-1-1,-2 1-622,-3 1 0,-1 0 0,1-1 1,-1-1 1352,1 1 0,-25-3 0,-5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Form%20Template.dot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COUNSELLING AND GUIDANCE SERVICE</dc:title>
  <dc:subject/>
  <dc:creator>mokcc</dc:creator>
  <keywords/>
  <dc:description/>
  <lastModifiedBy>BONG XIAO THUNG</lastModifiedBy>
  <revision>26</revision>
  <lastPrinted>2016-06-13T18:10:00.0000000Z</lastPrinted>
  <dcterms:created xsi:type="dcterms:W3CDTF">2026-08-09T07:11:00.0000000Z</dcterms:created>
  <dcterms:modified xsi:type="dcterms:W3CDTF">2026-09-09T03:55:55.7056788Z</dcterms:modified>
</coreProperties>
</file>